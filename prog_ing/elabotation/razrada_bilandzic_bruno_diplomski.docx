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1D5D" w14:textId="11CB5119" w:rsidR="009360D5" w:rsidRDefault="009360D5" w:rsidP="00EB553B">
      <w:pPr>
        <w:spacing w:before="120" w:after="120" w:line="32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Odsjek za računarstvo</w:t>
      </w:r>
      <w:r>
        <w:rPr>
          <w:b/>
          <w:sz w:val="28"/>
          <w:szCs w:val="28"/>
        </w:rPr>
        <w:br/>
        <w:t xml:space="preserve">RAZRADA </w:t>
      </w:r>
      <w:r w:rsidR="00D2703C">
        <w:rPr>
          <w:b/>
          <w:sz w:val="28"/>
          <w:szCs w:val="28"/>
        </w:rPr>
        <w:t xml:space="preserve">TEME </w:t>
      </w:r>
      <w:r w:rsidR="00A16DDB">
        <w:rPr>
          <w:b/>
          <w:sz w:val="28"/>
          <w:szCs w:val="28"/>
        </w:rPr>
        <w:t>DIPLOMSKOG</w:t>
      </w:r>
      <w:r w:rsidR="00D2703C">
        <w:rPr>
          <w:b/>
          <w:sz w:val="28"/>
          <w:szCs w:val="28"/>
        </w:rPr>
        <w:t xml:space="preserve"> RADA</w:t>
      </w:r>
      <w:r>
        <w:rPr>
          <w:b/>
          <w:sz w:val="28"/>
          <w:szCs w:val="28"/>
        </w:rPr>
        <w:br/>
        <w:t>ak.</w:t>
      </w:r>
      <w:r w:rsidR="00D2703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god. 202</w:t>
      </w:r>
      <w:r w:rsidR="00494C37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./2</w:t>
      </w:r>
      <w:r w:rsidR="00494C37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.</w:t>
      </w:r>
    </w:p>
    <w:p w14:paraId="0FAFD70B" w14:textId="797323FD" w:rsidR="00E32620" w:rsidRPr="00E32620" w:rsidRDefault="00E32620" w:rsidP="00E32620">
      <w:pPr>
        <w:spacing w:line="240" w:lineRule="auto"/>
        <w:jc w:val="center"/>
        <w:rPr>
          <w:b/>
          <w:szCs w:val="24"/>
        </w:rPr>
      </w:pPr>
      <w:r w:rsidRPr="00E32620">
        <w:rPr>
          <w:b/>
          <w:szCs w:val="24"/>
        </w:rPr>
        <w:t xml:space="preserve">Stručni diplomski studij </w:t>
      </w:r>
      <w:r w:rsidR="003A5CA5">
        <w:rPr>
          <w:b/>
          <w:szCs w:val="24"/>
        </w:rPr>
        <w:t>Primijenjeno r</w:t>
      </w:r>
      <w:r w:rsidRPr="00E32620">
        <w:rPr>
          <w:b/>
          <w:szCs w:val="24"/>
        </w:rPr>
        <w:t>ačunarstvo</w:t>
      </w: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1176"/>
        <w:gridCol w:w="279"/>
        <w:gridCol w:w="1770"/>
        <w:gridCol w:w="2989"/>
        <w:gridCol w:w="1003"/>
        <w:gridCol w:w="2192"/>
      </w:tblGrid>
      <w:tr w:rsidR="001B26EB" w14:paraId="68801371" w14:textId="4AC3B614" w:rsidTr="00376177">
        <w:trPr>
          <w:trHeight w:val="454"/>
        </w:trPr>
        <w:tc>
          <w:tcPr>
            <w:tcW w:w="1129" w:type="dxa"/>
            <w:tcBorders>
              <w:bottom w:val="single" w:sz="4" w:space="0" w:color="auto"/>
              <w:right w:val="nil"/>
            </w:tcBorders>
            <w:vAlign w:val="center"/>
          </w:tcPr>
          <w:p w14:paraId="5D125E50" w14:textId="2316FE6D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Mentor:</w:t>
            </w:r>
          </w:p>
        </w:tc>
        <w:tc>
          <w:tcPr>
            <w:tcW w:w="515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FA9A0" w14:textId="49A73390" w:rsidR="009D2E82" w:rsidRPr="009D2E82" w:rsidRDefault="00D02010" w:rsidP="005B1832">
            <w:pPr>
              <w:spacing w:before="60" w:after="60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0" w:name="Text12"/>
            <w:r>
              <w:instrText xml:space="preserve"> FORMTEXT </w:instrText>
            </w:r>
            <w:r>
              <w:fldChar w:fldCharType="separate"/>
            </w:r>
            <w:r w:rsidR="00A117F7" w:rsidRPr="00A117F7">
              <w:rPr>
                <w:noProof/>
              </w:rPr>
              <w:t xml:space="preserve"> Toma Rončević </w:t>
            </w:r>
            <w:r>
              <w:fldChar w:fldCharType="end"/>
            </w:r>
            <w:bookmarkEnd w:id="0"/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B901A0" w14:textId="1BB51913" w:rsidR="009D2E82" w:rsidRDefault="009D2E82" w:rsidP="005B1832">
            <w:pPr>
              <w:spacing w:before="60" w:after="60"/>
            </w:pPr>
            <w:r>
              <w:rPr>
                <w:b/>
              </w:rPr>
              <w:t>Datum</w:t>
            </w:r>
            <w:r w:rsidRPr="009360D5">
              <w:rPr>
                <w:b/>
              </w:rPr>
              <w:t>:</w:t>
            </w:r>
            <w:r>
              <w:t xml:space="preserve"> </w:t>
            </w:r>
          </w:p>
        </w:tc>
        <w:tc>
          <w:tcPr>
            <w:tcW w:w="2232" w:type="dxa"/>
            <w:tcBorders>
              <w:left w:val="nil"/>
              <w:bottom w:val="single" w:sz="4" w:space="0" w:color="auto"/>
            </w:tcBorders>
            <w:vAlign w:val="center"/>
          </w:tcPr>
          <w:p w14:paraId="512CF1C9" w14:textId="673EA81D" w:rsidR="009D2E82" w:rsidRDefault="00E32620" w:rsidP="005B1832">
            <w:pPr>
              <w:spacing w:before="60" w:after="6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1B26EB" w14:paraId="138431F8" w14:textId="77777777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1476B85C" w14:textId="365F6FAD" w:rsidR="00E32620" w:rsidRPr="00D2703C" w:rsidRDefault="00E32620" w:rsidP="005B1832">
            <w:pPr>
              <w:spacing w:before="60" w:after="60"/>
            </w:pPr>
            <w:r w:rsidRPr="009360D5">
              <w:rPr>
                <w:b/>
              </w:rPr>
              <w:t>Student:</w:t>
            </w:r>
            <w:r>
              <w:rPr>
                <w:b/>
              </w:rPr>
              <w:t xml:space="preserve"> 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6310B888" w14:textId="257AD640" w:rsidR="00E32620" w:rsidRDefault="00E32620" w:rsidP="005B1832">
            <w:pPr>
              <w:spacing w:before="60" w:after="60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instrText xml:space="preserve"> FORMTEXT </w:instrText>
            </w:r>
            <w:r>
              <w:fldChar w:fldCharType="separate"/>
            </w:r>
            <w:r w:rsidR="00A117F7" w:rsidRPr="00A117F7">
              <w:rPr>
                <w:noProof/>
              </w:rPr>
              <w:t>Bruno Bilandžić</w:t>
            </w:r>
            <w:r>
              <w:fldChar w:fldCharType="end"/>
            </w:r>
            <w:bookmarkEnd w:id="2"/>
          </w:p>
        </w:tc>
      </w:tr>
      <w:tr w:rsidR="001B26EB" w14:paraId="5E83C382" w14:textId="49B3F5BC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517DB489" w14:textId="7EC96ACB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Predmet: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17E71526" w14:textId="73445CAE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instrText xml:space="preserve"> FORMTEXT </w:instrText>
            </w:r>
            <w:r>
              <w:fldChar w:fldCharType="separate"/>
            </w:r>
            <w:r w:rsidR="00A117F7" w:rsidRPr="00A117F7">
              <w:rPr>
                <w:noProof/>
              </w:rPr>
              <w:t>Napredno web programiranje</w:t>
            </w:r>
            <w:r>
              <w:fldChar w:fldCharType="end"/>
            </w:r>
            <w:bookmarkEnd w:id="3"/>
          </w:p>
        </w:tc>
      </w:tr>
      <w:tr w:rsidR="001B26EB" w14:paraId="3FDF4B6C" w14:textId="6862A5A1" w:rsidTr="00376177">
        <w:trPr>
          <w:trHeight w:val="454"/>
        </w:trPr>
        <w:tc>
          <w:tcPr>
            <w:tcW w:w="1411" w:type="dxa"/>
            <w:gridSpan w:val="2"/>
            <w:tcBorders>
              <w:right w:val="nil"/>
            </w:tcBorders>
            <w:vAlign w:val="center"/>
          </w:tcPr>
          <w:p w14:paraId="7FF046F6" w14:textId="1012E449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Naslov rada:</w:t>
            </w:r>
            <w:r>
              <w:t xml:space="preserve"> </w:t>
            </w:r>
          </w:p>
        </w:tc>
        <w:tc>
          <w:tcPr>
            <w:tcW w:w="7998" w:type="dxa"/>
            <w:gridSpan w:val="4"/>
            <w:tcBorders>
              <w:left w:val="nil"/>
            </w:tcBorders>
            <w:vAlign w:val="center"/>
          </w:tcPr>
          <w:p w14:paraId="2B78F5AB" w14:textId="432097C3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>
              <w:instrText xml:space="preserve"> FORMTEXT </w:instrText>
            </w:r>
            <w:r>
              <w:fldChar w:fldCharType="separate"/>
            </w:r>
            <w:r w:rsidR="00A117F7" w:rsidRPr="00A117F7">
              <w:rPr>
                <w:noProof/>
              </w:rPr>
              <w:t>Web aplikacija za upravljanje sustavom sadnje, berbe, skladištenja i prodaje voća i povrća.</w:t>
            </w:r>
            <w:r>
              <w:fldChar w:fldCharType="end"/>
            </w:r>
            <w:bookmarkEnd w:id="4"/>
          </w:p>
        </w:tc>
      </w:tr>
      <w:tr w:rsidR="001B26EB" w14:paraId="2DA7645F" w14:textId="12AD7BCA" w:rsidTr="00E32620">
        <w:trPr>
          <w:trHeight w:val="634"/>
        </w:trPr>
        <w:tc>
          <w:tcPr>
            <w:tcW w:w="3218" w:type="dxa"/>
            <w:gridSpan w:val="3"/>
            <w:tcBorders>
              <w:right w:val="nil"/>
            </w:tcBorders>
          </w:tcPr>
          <w:p w14:paraId="5FF0A2EE" w14:textId="22A5B9C4" w:rsidR="009D2E82" w:rsidRPr="009360D5" w:rsidRDefault="009D2E82" w:rsidP="00376177">
            <w:pPr>
              <w:spacing w:before="60"/>
              <w:ind w:right="-147"/>
              <w:rPr>
                <w:b/>
              </w:rPr>
            </w:pPr>
            <w:r>
              <w:rPr>
                <w:b/>
              </w:rPr>
              <w:t>Naslov rada na engleskom jeziku:</w:t>
            </w:r>
          </w:p>
        </w:tc>
        <w:tc>
          <w:tcPr>
            <w:tcW w:w="6191" w:type="dxa"/>
            <w:gridSpan w:val="3"/>
            <w:tcBorders>
              <w:left w:val="nil"/>
            </w:tcBorders>
          </w:tcPr>
          <w:p w14:paraId="2472AA68" w14:textId="43323BA9" w:rsidR="009D2E82" w:rsidRPr="009D2E82" w:rsidRDefault="00FB4EE6" w:rsidP="00376177">
            <w:pPr>
              <w:tabs>
                <w:tab w:val="left" w:pos="2296"/>
              </w:tabs>
              <w:spacing w:before="60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 w:rsidR="00A117F7" w:rsidRPr="00A117F7">
              <w:rPr>
                <w:noProof/>
              </w:rPr>
              <w:t>Web application for managing the system of  planting, harvesting, storage and sales of fruits and vegetables.</w:t>
            </w:r>
            <w:r>
              <w:fldChar w:fldCharType="end"/>
            </w:r>
            <w:bookmarkEnd w:id="5"/>
          </w:p>
        </w:tc>
      </w:tr>
      <w:tr w:rsidR="001B26EB" w14:paraId="3655B899" w14:textId="77777777" w:rsidTr="00E32620">
        <w:trPr>
          <w:trHeight w:val="700"/>
        </w:trPr>
        <w:tc>
          <w:tcPr>
            <w:tcW w:w="9409" w:type="dxa"/>
            <w:gridSpan w:val="6"/>
          </w:tcPr>
          <w:p w14:paraId="745D320B" w14:textId="337500C1" w:rsidR="00272D76" w:rsidRDefault="001C497A" w:rsidP="00376177">
            <w:pPr>
              <w:spacing w:before="60"/>
            </w:pPr>
            <w:r w:rsidRPr="001C497A">
              <w:rPr>
                <w:b/>
              </w:rPr>
              <w:t>Alati i tehnologije</w:t>
            </w:r>
            <w:r w:rsidRPr="00BA18DD">
              <w:rPr>
                <w:b/>
                <w:bCs/>
              </w:rPr>
              <w:t xml:space="preserve"> koji će se koristiti za izradu </w:t>
            </w:r>
            <w:r w:rsidR="00BA18DD" w:rsidRPr="00BA18DD">
              <w:rPr>
                <w:b/>
                <w:bCs/>
              </w:rPr>
              <w:t>rada</w:t>
            </w:r>
            <w:r>
              <w:t xml:space="preserve">: </w:t>
            </w:r>
            <w:r w:rsidR="005526FB">
              <w:fldChar w:fldCharType="begin">
                <w:ffData>
                  <w:name w:val="Text8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bookmarkStart w:id="6" w:name="Text8"/>
            <w:r w:rsidR="005526FB">
              <w:instrText xml:space="preserve"> FORMTEXT </w:instrText>
            </w:r>
            <w:r w:rsidR="005526FB">
              <w:fldChar w:fldCharType="separate"/>
            </w:r>
            <w:r w:rsidR="00A117F7" w:rsidRPr="00A117F7">
              <w:rPr>
                <w:noProof/>
              </w:rPr>
              <w:t>NextJS, MongoDB, TailwindCSS</w:t>
            </w:r>
            <w:r w:rsidR="005526FB">
              <w:fldChar w:fldCharType="end"/>
            </w:r>
            <w:bookmarkEnd w:id="6"/>
          </w:p>
        </w:tc>
      </w:tr>
      <w:tr w:rsidR="001B26EB" w14:paraId="0B170ED8" w14:textId="77777777" w:rsidTr="00205BDD">
        <w:trPr>
          <w:trHeight w:val="2536"/>
        </w:trPr>
        <w:tc>
          <w:tcPr>
            <w:tcW w:w="9409" w:type="dxa"/>
            <w:gridSpan w:val="6"/>
          </w:tcPr>
          <w:p w14:paraId="4F04B3AE" w14:textId="77777777" w:rsidR="006A1E52" w:rsidRDefault="006A1E52" w:rsidP="00376177">
            <w:pPr>
              <w:spacing w:before="60"/>
              <w:rPr>
                <w:b/>
              </w:rPr>
            </w:pPr>
            <w:r>
              <w:rPr>
                <w:b/>
              </w:rPr>
              <w:t>Opis zadatka:</w:t>
            </w:r>
          </w:p>
          <w:p w14:paraId="52D5FEC0" w14:textId="3868C376" w:rsidR="0005178F" w:rsidRDefault="00992478" w:rsidP="001752B8">
            <w:pPr>
              <w:spacing w:before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bookmarkStart w:id="7" w:name="Text9"/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 w:rsidR="00A117F7" w:rsidRPr="00A117F7">
              <w:rPr>
                <w:bCs/>
              </w:rPr>
              <w:t xml:space="preserve">Problem koji se </w:t>
            </w:r>
            <w:proofErr w:type="spellStart"/>
            <w:r w:rsidR="00A117F7" w:rsidRPr="00A117F7">
              <w:rPr>
                <w:bCs/>
              </w:rPr>
              <w:t>riješava</w:t>
            </w:r>
            <w:proofErr w:type="spellEnd"/>
            <w:r w:rsidR="00A117F7" w:rsidRPr="00A117F7">
              <w:rPr>
                <w:bCs/>
              </w:rPr>
              <w:t xml:space="preserve"> je izrada aplikacije za upravljanje sustavom sadnje, berbe, skladištenja i prodaje voća i povrća. Cilj je praćenje kompletnog ciklusa u proizvodnji voća i povrća. Upravljanje zemljištem, planiranje sadnje i sadnja, planiranje berbe i berba, procesuiranje u gotove proizvode (paket od 2kg </w:t>
            </w:r>
            <w:proofErr w:type="spellStart"/>
            <w:r w:rsidR="00A117F7" w:rsidRPr="00A117F7">
              <w:rPr>
                <w:bCs/>
              </w:rPr>
              <w:t>premium</w:t>
            </w:r>
            <w:proofErr w:type="spellEnd"/>
            <w:r w:rsidR="00A117F7" w:rsidRPr="00A117F7">
              <w:rPr>
                <w:bCs/>
              </w:rPr>
              <w:t xml:space="preserve"> rajčica), skladištenje proizvoda i upravljanje lokacijama u skladištu te u konačnici prodaja proizvoda i komunikacija s kupcima.</w:t>
            </w:r>
            <w:r>
              <w:rPr>
                <w:bCs/>
              </w:rPr>
              <w:fldChar w:fldCharType="end"/>
            </w:r>
            <w:bookmarkEnd w:id="7"/>
          </w:p>
          <w:p w14:paraId="7DFA6C3B" w14:textId="1C2FB4A5" w:rsidR="0005178F" w:rsidRPr="0005178F" w:rsidRDefault="0005178F" w:rsidP="00376177">
            <w:pPr>
              <w:spacing w:before="60"/>
              <w:rPr>
                <w:bCs/>
              </w:rPr>
            </w:pPr>
          </w:p>
        </w:tc>
      </w:tr>
    </w:tbl>
    <w:p w14:paraId="6263763C" w14:textId="77777777" w:rsidR="00991BB5" w:rsidRDefault="00991BB5" w:rsidP="00991BB5">
      <w:pPr>
        <w:rPr>
          <w:bCs/>
        </w:rPr>
      </w:pPr>
    </w:p>
    <w:p w14:paraId="147D2E61" w14:textId="77777777" w:rsidR="00991BB5" w:rsidRDefault="00991BB5" w:rsidP="00991BB5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91BB5" w14:paraId="18DBCFD3" w14:textId="77777777" w:rsidTr="00826284">
        <w:trPr>
          <w:trHeight w:val="3984"/>
        </w:trPr>
        <w:tc>
          <w:tcPr>
            <w:tcW w:w="9062" w:type="dxa"/>
          </w:tcPr>
          <w:p w14:paraId="1CBBB4E4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Datum prezentacije: _________________</w:t>
            </w:r>
          </w:p>
          <w:p w14:paraId="6817412E" w14:textId="77777777" w:rsidR="00991BB5" w:rsidRDefault="00991BB5" w:rsidP="00826284">
            <w:pPr>
              <w:rPr>
                <w:bCs/>
              </w:rPr>
            </w:pPr>
          </w:p>
          <w:p w14:paraId="5F2C5DF2" w14:textId="77777777" w:rsidR="00991BB5" w:rsidRDefault="00991BB5" w:rsidP="00826284">
            <w:pPr>
              <w:rPr>
                <w:bCs/>
              </w:rPr>
            </w:pPr>
          </w:p>
          <w:p w14:paraId="441CFDC2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Prisutni:</w:t>
            </w:r>
          </w:p>
          <w:p w14:paraId="273FC415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545233D7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709BB39E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</w:t>
            </w:r>
          </w:p>
          <w:p w14:paraId="20469F8C" w14:textId="77777777" w:rsidR="00991BB5" w:rsidRDefault="00991BB5" w:rsidP="00826284">
            <w:pPr>
              <w:rPr>
                <w:bCs/>
              </w:rPr>
            </w:pPr>
          </w:p>
          <w:p w14:paraId="50638E1B" w14:textId="77777777" w:rsidR="00991BB5" w:rsidRDefault="00991BB5" w:rsidP="00826284">
            <w:pPr>
              <w:rPr>
                <w:bCs/>
              </w:rPr>
            </w:pPr>
          </w:p>
          <w:p w14:paraId="164F9041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Komentar:</w:t>
            </w:r>
          </w:p>
          <w:p w14:paraId="055DDD6A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7D03F024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1B207D9B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487F65C5" w14:textId="77777777" w:rsidR="00991BB5" w:rsidRDefault="00991BB5" w:rsidP="00826284">
            <w:pPr>
              <w:rPr>
                <w:bCs/>
              </w:rPr>
            </w:pPr>
            <w:r>
              <w:rPr>
                <w:bCs/>
              </w:rPr>
              <w:t>____________________________________________________________________</w:t>
            </w:r>
          </w:p>
          <w:p w14:paraId="5A7014D3" w14:textId="77777777" w:rsidR="00991BB5" w:rsidRDefault="00991BB5" w:rsidP="00826284">
            <w:pPr>
              <w:rPr>
                <w:bCs/>
              </w:rPr>
            </w:pPr>
          </w:p>
        </w:tc>
      </w:tr>
    </w:tbl>
    <w:p w14:paraId="43C09E14" w14:textId="77777777" w:rsidR="00991BB5" w:rsidRPr="00D02010" w:rsidRDefault="00991BB5" w:rsidP="00991BB5">
      <w:pPr>
        <w:rPr>
          <w:bCs/>
        </w:rPr>
      </w:pPr>
    </w:p>
    <w:p w14:paraId="11978EF1" w14:textId="77777777" w:rsidR="00272D76" w:rsidRDefault="00272D76" w:rsidP="00272D76"/>
    <w:p w14:paraId="7E53605B" w14:textId="35FC9210" w:rsidR="009360D5" w:rsidRPr="0081555F" w:rsidRDefault="009360D5" w:rsidP="00272D76">
      <w:pPr>
        <w:rPr>
          <w:b/>
          <w:bCs/>
        </w:rPr>
      </w:pPr>
      <w:r w:rsidRPr="0081555F">
        <w:rPr>
          <w:b/>
          <w:bCs/>
        </w:rPr>
        <w:t>Predviđeno opterećenje po ECTS bodovima:</w:t>
      </w:r>
      <w:r w:rsidR="00E32620">
        <w:rPr>
          <w:b/>
          <w:bCs/>
        </w:rPr>
        <w:t xml:space="preserve"> </w:t>
      </w:r>
      <w:r w:rsidR="005B1832">
        <w:rPr>
          <w:b/>
          <w:bCs/>
        </w:rPr>
        <w:tab/>
      </w:r>
      <w:r w:rsidR="003A5CA5">
        <w:rPr>
          <w:b/>
          <w:bCs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360D5" w14:paraId="0F8BB491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FA474B9" w14:textId="77777777" w:rsidR="009360D5" w:rsidRPr="009360D5" w:rsidRDefault="009360D5" w:rsidP="00914E8E">
            <w:pPr>
              <w:spacing w:before="60" w:after="60"/>
              <w:jc w:val="center"/>
              <w:rPr>
                <w:b/>
              </w:rPr>
            </w:pPr>
            <w:r w:rsidRPr="009360D5">
              <w:rPr>
                <w:b/>
              </w:rPr>
              <w:t>ECTS</w:t>
            </w:r>
          </w:p>
        </w:tc>
        <w:tc>
          <w:tcPr>
            <w:tcW w:w="8074" w:type="dxa"/>
            <w:vAlign w:val="center"/>
          </w:tcPr>
          <w:p w14:paraId="431ECC2D" w14:textId="77777777" w:rsidR="009360D5" w:rsidRPr="009360D5" w:rsidRDefault="009360D5" w:rsidP="00914E8E">
            <w:pPr>
              <w:spacing w:before="60" w:after="60"/>
              <w:rPr>
                <w:b/>
              </w:rPr>
            </w:pPr>
            <w:r w:rsidRPr="009360D5">
              <w:rPr>
                <w:b/>
              </w:rPr>
              <w:t>Aktivnost</w:t>
            </w:r>
          </w:p>
        </w:tc>
      </w:tr>
      <w:tr w:rsidR="009360D5" w14:paraId="1CBAD1B4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D9AC676" w14:textId="6E45C7F5" w:rsidR="009360D5" w:rsidRDefault="00DC4532" w:rsidP="00914E8E">
            <w:pPr>
              <w:spacing w:before="60" w:after="60"/>
              <w:jc w:val="center"/>
            </w:pPr>
            <w:r>
              <w:t>3</w:t>
            </w:r>
            <w:r w:rsidR="009360D5">
              <w:t>,5</w:t>
            </w:r>
          </w:p>
        </w:tc>
        <w:tc>
          <w:tcPr>
            <w:tcW w:w="8074" w:type="dxa"/>
            <w:vAlign w:val="center"/>
          </w:tcPr>
          <w:p w14:paraId="35BC8804" w14:textId="77777777" w:rsidR="009360D5" w:rsidRDefault="009360D5" w:rsidP="00914E8E">
            <w:pPr>
              <w:spacing w:before="60" w:after="60"/>
            </w:pPr>
            <w:r>
              <w:t>Početna analiza</w:t>
            </w:r>
          </w:p>
        </w:tc>
      </w:tr>
      <w:tr w:rsidR="00494C37" w14:paraId="4D6B4CE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B82ECFF" w14:textId="0DE28418" w:rsidR="00494C37" w:rsidRDefault="00494C37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68CAF6CF" w14:textId="3A0EFBE4" w:rsidR="00494C37" w:rsidRDefault="00C973DE" w:rsidP="00914E8E">
            <w:pPr>
              <w:spacing w:before="60" w:after="60"/>
            </w:pPr>
            <w:r w:rsidRPr="00C973DE">
              <w:t>Prezentacija praktičnog dijela rada</w:t>
            </w:r>
          </w:p>
        </w:tc>
      </w:tr>
      <w:tr w:rsidR="009360D5" w14:paraId="7DCF021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460BAE79" w14:textId="6EE2DE59" w:rsidR="009360D5" w:rsidRDefault="00DC4532" w:rsidP="00914E8E">
            <w:pPr>
              <w:spacing w:before="60" w:after="60"/>
              <w:jc w:val="center"/>
            </w:pPr>
            <w:r>
              <w:t>5</w:t>
            </w:r>
            <w:r w:rsidR="009360D5">
              <w:t>,0</w:t>
            </w:r>
          </w:p>
        </w:tc>
        <w:tc>
          <w:tcPr>
            <w:tcW w:w="8074" w:type="dxa"/>
            <w:vAlign w:val="center"/>
          </w:tcPr>
          <w:p w14:paraId="493127C1" w14:textId="77777777" w:rsidR="009360D5" w:rsidRDefault="009360D5" w:rsidP="00914E8E">
            <w:pPr>
              <w:spacing w:before="60" w:after="60"/>
            </w:pPr>
            <w:r>
              <w:t>Pisanje rada</w:t>
            </w:r>
          </w:p>
        </w:tc>
      </w:tr>
      <w:tr w:rsidR="009360D5" w14:paraId="73D92E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990D4B3" w14:textId="77777777" w:rsidR="009360D5" w:rsidRDefault="009360D5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143C997E" w14:textId="77777777" w:rsidR="009360D5" w:rsidRDefault="009360D5" w:rsidP="00914E8E">
            <w:pPr>
              <w:spacing w:before="60" w:after="60"/>
            </w:pPr>
            <w:r>
              <w:t>Izrada prezentacije i obrana</w:t>
            </w:r>
          </w:p>
        </w:tc>
      </w:tr>
      <w:tr w:rsidR="00BA18DD" w14:paraId="477DAF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145AF901" w14:textId="7EE885D7" w:rsidR="00BA18DD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8074" w:type="dxa"/>
            <w:vAlign w:val="center"/>
          </w:tcPr>
          <w:p w14:paraId="010F6AB7" w14:textId="7393E216" w:rsidR="00BA18DD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B756D1" w14:paraId="0770B1EF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4A9C9A7" w14:textId="0EC2828E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30AA1191" w14:textId="5717288C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7B703F0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640B4A5" w14:textId="6650EE32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2B5F208B" w14:textId="49CEF09F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5CF5612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8F2237D" w14:textId="65AB9C87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5C484E6C" w14:textId="03A0D258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1450CF3A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4EE48A7" w14:textId="3B726B4D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4465E6B7" w14:textId="2F8B4104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1FA797A" w14:textId="77777777" w:rsidR="009360D5" w:rsidRDefault="009360D5" w:rsidP="00272D76"/>
    <w:p w14:paraId="77489D6D" w14:textId="77777777" w:rsidR="00744DAE" w:rsidRDefault="00744DAE" w:rsidP="00272D76"/>
    <w:p w14:paraId="7A43FEAE" w14:textId="77777777" w:rsidR="00744DAE" w:rsidRDefault="00744DAE" w:rsidP="00272D76">
      <w:pPr>
        <w:sectPr w:rsidR="00744DAE" w:rsidSect="0054207D">
          <w:headerReference w:type="default" r:id="rId7"/>
          <w:footerReference w:type="default" r:id="rId8"/>
          <w:type w:val="continuous"/>
          <w:pgSz w:w="11906" w:h="16838"/>
          <w:pgMar w:top="2127" w:right="1417" w:bottom="1417" w:left="1417" w:header="142" w:footer="288" w:gutter="0"/>
          <w:cols w:space="708"/>
          <w:docGrid w:linePitch="360"/>
        </w:sectPr>
      </w:pPr>
    </w:p>
    <w:p w14:paraId="1682E265" w14:textId="1A8BAC08" w:rsidR="00D02010" w:rsidRPr="0065734A" w:rsidRDefault="00272D76" w:rsidP="003E59B3">
      <w:pPr>
        <w:spacing w:before="480"/>
        <w:rPr>
          <w:b/>
          <w:sz w:val="26"/>
          <w:szCs w:val="26"/>
        </w:rPr>
      </w:pPr>
      <w:r w:rsidRPr="0065734A">
        <w:rPr>
          <w:b/>
          <w:sz w:val="26"/>
          <w:szCs w:val="26"/>
        </w:rPr>
        <w:t>Popis funkcionalnosti</w:t>
      </w:r>
      <w:r w:rsidR="00D2703C" w:rsidRPr="0065734A">
        <w:rPr>
          <w:b/>
          <w:sz w:val="26"/>
          <w:szCs w:val="26"/>
        </w:rPr>
        <w:t xml:space="preserve"> aplikacije, odnosno </w:t>
      </w:r>
      <w:r w:rsidR="00AC5404" w:rsidRPr="0065734A">
        <w:rPr>
          <w:b/>
          <w:sz w:val="26"/>
          <w:szCs w:val="26"/>
        </w:rPr>
        <w:t xml:space="preserve">razrada pojedinačnih </w:t>
      </w:r>
      <w:r w:rsidR="00D2703C" w:rsidRPr="0065734A">
        <w:rPr>
          <w:b/>
          <w:sz w:val="26"/>
          <w:szCs w:val="26"/>
        </w:rPr>
        <w:t>elemenata zadatka</w:t>
      </w:r>
      <w:r w:rsidRPr="0065734A">
        <w:rPr>
          <w:b/>
          <w:sz w:val="26"/>
          <w:szCs w:val="26"/>
        </w:rPr>
        <w:t>:</w:t>
      </w:r>
    </w:p>
    <w:p w14:paraId="483743AE" w14:textId="77777777" w:rsidR="00D02010" w:rsidRDefault="00D02010" w:rsidP="00272D76">
      <w:pPr>
        <w:rPr>
          <w:bCs/>
        </w:rPr>
      </w:pPr>
    </w:p>
    <w:p w14:paraId="79000942" w14:textId="77777777" w:rsidR="00A117F7" w:rsidRPr="005443DB" w:rsidRDefault="00A117F7" w:rsidP="00A117F7">
      <w:r w:rsidRPr="005443DB">
        <w:t>ADMIN</w:t>
      </w:r>
    </w:p>
    <w:p w14:paraId="11702ECD" w14:textId="77777777" w:rsidR="00A117F7" w:rsidRDefault="00A117F7" w:rsidP="00A117F7">
      <w:pPr>
        <w:numPr>
          <w:ilvl w:val="0"/>
          <w:numId w:val="6"/>
        </w:numPr>
        <w:spacing w:after="120" w:line="240" w:lineRule="atLeast"/>
      </w:pPr>
      <w:r>
        <w:t>upravljanje aplikacijom</w:t>
      </w:r>
    </w:p>
    <w:p w14:paraId="17C031D6" w14:textId="77777777" w:rsidR="00A117F7" w:rsidRDefault="00A117F7" w:rsidP="00A117F7">
      <w:pPr>
        <w:numPr>
          <w:ilvl w:val="0"/>
          <w:numId w:val="6"/>
        </w:numPr>
        <w:spacing w:after="120" w:line="240" w:lineRule="atLeast"/>
      </w:pPr>
      <w:r>
        <w:t>odobravanje role generalnog menadžera</w:t>
      </w:r>
    </w:p>
    <w:p w14:paraId="43449D88" w14:textId="77777777" w:rsidR="00A117F7" w:rsidRPr="005443DB" w:rsidRDefault="00A117F7" w:rsidP="00A117F7">
      <w:r w:rsidRPr="005443DB">
        <w:t>GENERALNI MENADŽER (GENERAL MENAGER)</w:t>
      </w:r>
    </w:p>
    <w:p w14:paraId="3A5C4C7D" w14:textId="77777777" w:rsidR="00A117F7" w:rsidRDefault="00A117F7" w:rsidP="00A117F7">
      <w:pPr>
        <w:numPr>
          <w:ilvl w:val="0"/>
          <w:numId w:val="7"/>
        </w:numPr>
        <w:spacing w:after="120" w:line="240" w:lineRule="atLeast"/>
      </w:pPr>
      <w:r>
        <w:t>postavljanje menadžera na dole napisane role</w:t>
      </w:r>
    </w:p>
    <w:p w14:paraId="01EF2856" w14:textId="77777777" w:rsidR="00A117F7" w:rsidRDefault="00A117F7" w:rsidP="00A117F7">
      <w:pPr>
        <w:numPr>
          <w:ilvl w:val="0"/>
          <w:numId w:val="7"/>
        </w:numPr>
        <w:spacing w:after="120" w:line="240" w:lineRule="atLeast"/>
      </w:pPr>
      <w:r>
        <w:t>pregled izvještaja</w:t>
      </w:r>
    </w:p>
    <w:p w14:paraId="4EEB2550" w14:textId="77777777" w:rsidR="00A117F7" w:rsidRDefault="00A117F7" w:rsidP="00A117F7">
      <w:pPr>
        <w:numPr>
          <w:ilvl w:val="0"/>
          <w:numId w:val="7"/>
        </w:numPr>
        <w:spacing w:after="120" w:line="240" w:lineRule="atLeast"/>
      </w:pPr>
      <w:r>
        <w:t>procesuira nabave</w:t>
      </w:r>
    </w:p>
    <w:p w14:paraId="2E033F24" w14:textId="77777777" w:rsidR="00A117F7" w:rsidRDefault="00A117F7" w:rsidP="00A117F7">
      <w:pPr>
        <w:numPr>
          <w:ilvl w:val="0"/>
          <w:numId w:val="7"/>
        </w:numPr>
        <w:spacing w:after="120" w:line="240" w:lineRule="atLeast"/>
      </w:pPr>
      <w:r>
        <w:t>odobravanje zapošljavanja honorarnih radnika</w:t>
      </w:r>
    </w:p>
    <w:p w14:paraId="4D9A00B9" w14:textId="77777777" w:rsidR="00A117F7" w:rsidRDefault="00A117F7" w:rsidP="00A117F7">
      <w:pPr>
        <w:spacing w:after="120" w:line="240" w:lineRule="atLeast"/>
      </w:pPr>
    </w:p>
    <w:p w14:paraId="281A9F56" w14:textId="77777777" w:rsidR="00A117F7" w:rsidRPr="005443DB" w:rsidRDefault="00A117F7" w:rsidP="00A117F7">
      <w:r w:rsidRPr="005443DB">
        <w:t>MENADŽER UZGOJA (CULTIVATION MANAGER)</w:t>
      </w:r>
    </w:p>
    <w:p w14:paraId="205F6FD3" w14:textId="77777777" w:rsidR="00A117F7" w:rsidRDefault="00A117F7" w:rsidP="00A117F7">
      <w:pPr>
        <w:numPr>
          <w:ilvl w:val="0"/>
          <w:numId w:val="8"/>
        </w:numPr>
        <w:spacing w:after="120" w:line="240" w:lineRule="atLeast"/>
      </w:pPr>
      <w:r>
        <w:t>dodaje polja za sadnju</w:t>
      </w:r>
    </w:p>
    <w:p w14:paraId="0851B35E" w14:textId="77777777" w:rsidR="00A117F7" w:rsidRDefault="00A117F7" w:rsidP="00A117F7">
      <w:pPr>
        <w:numPr>
          <w:ilvl w:val="0"/>
          <w:numId w:val="8"/>
        </w:numPr>
        <w:spacing w:after="120" w:line="240" w:lineRule="atLeast"/>
      </w:pPr>
      <w:r>
        <w:t xml:space="preserve">određuje gredice </w:t>
      </w:r>
    </w:p>
    <w:p w14:paraId="415ADC17" w14:textId="77777777" w:rsidR="00A117F7" w:rsidRDefault="00A117F7" w:rsidP="00A117F7">
      <w:pPr>
        <w:numPr>
          <w:ilvl w:val="0"/>
          <w:numId w:val="8"/>
        </w:numPr>
        <w:spacing w:after="120" w:line="240" w:lineRule="atLeast"/>
      </w:pPr>
      <w:r>
        <w:t>planiranje, praćenje i odrađivanje berbe i sadnje</w:t>
      </w:r>
    </w:p>
    <w:p w14:paraId="55BA2802" w14:textId="77777777" w:rsidR="00A117F7" w:rsidRDefault="00A117F7" w:rsidP="00A117F7">
      <w:pPr>
        <w:numPr>
          <w:ilvl w:val="0"/>
          <w:numId w:val="8"/>
        </w:numPr>
        <w:spacing w:after="120" w:line="240" w:lineRule="atLeast"/>
      </w:pPr>
      <w:r>
        <w:t>određuje kvalitetu ubranog</w:t>
      </w:r>
    </w:p>
    <w:p w14:paraId="619DC3C5" w14:textId="77777777" w:rsidR="00A117F7" w:rsidRDefault="00A117F7" w:rsidP="00A117F7">
      <w:pPr>
        <w:numPr>
          <w:ilvl w:val="0"/>
          <w:numId w:val="8"/>
        </w:numPr>
        <w:spacing w:after="120" w:line="240" w:lineRule="atLeast"/>
      </w:pPr>
      <w:r>
        <w:lastRenderedPageBreak/>
        <w:t>radi nabavu potrepština</w:t>
      </w:r>
    </w:p>
    <w:p w14:paraId="7C6C3DBF" w14:textId="77777777" w:rsidR="00A117F7" w:rsidRDefault="00A117F7" w:rsidP="00A117F7">
      <w:pPr>
        <w:numPr>
          <w:ilvl w:val="0"/>
          <w:numId w:val="8"/>
        </w:numPr>
        <w:spacing w:after="120" w:line="240" w:lineRule="atLeast"/>
      </w:pPr>
      <w:r>
        <w:t>zapošljavanja honorarnih radnika</w:t>
      </w:r>
    </w:p>
    <w:p w14:paraId="5F89B8C7" w14:textId="77777777" w:rsidR="00A117F7" w:rsidRDefault="00A117F7" w:rsidP="00A117F7">
      <w:pPr>
        <w:spacing w:after="120" w:line="240" w:lineRule="atLeast"/>
      </w:pPr>
    </w:p>
    <w:p w14:paraId="418295D1" w14:textId="77777777" w:rsidR="00A117F7" w:rsidRPr="005443DB" w:rsidRDefault="00A117F7" w:rsidP="00A117F7">
      <w:r w:rsidRPr="005443DB">
        <w:t xml:space="preserve">MENADŽER </w:t>
      </w:r>
      <w:r>
        <w:t>PROCESIRANJA</w:t>
      </w:r>
      <w:r w:rsidRPr="005443DB">
        <w:t xml:space="preserve"> (PROCESSING MANAGER)</w:t>
      </w:r>
    </w:p>
    <w:p w14:paraId="49BA3F81" w14:textId="77777777" w:rsidR="00A117F7" w:rsidRDefault="00A117F7" w:rsidP="00A117F7">
      <w:pPr>
        <w:numPr>
          <w:ilvl w:val="0"/>
          <w:numId w:val="9"/>
        </w:numPr>
        <w:spacing w:after="120" w:line="240" w:lineRule="atLeast"/>
      </w:pPr>
      <w:r>
        <w:t>prima ubrano voće i povrće</w:t>
      </w:r>
    </w:p>
    <w:p w14:paraId="092303C5" w14:textId="77777777" w:rsidR="00A117F7" w:rsidRDefault="00A117F7" w:rsidP="00A117F7">
      <w:pPr>
        <w:numPr>
          <w:ilvl w:val="0"/>
          <w:numId w:val="9"/>
        </w:numPr>
        <w:spacing w:after="120" w:line="240" w:lineRule="atLeast"/>
      </w:pPr>
      <w:r>
        <w:t>izrađuje proizvode za prodaju</w:t>
      </w:r>
    </w:p>
    <w:p w14:paraId="1F54501F" w14:textId="77777777" w:rsidR="00A117F7" w:rsidRDefault="00A117F7" w:rsidP="00A117F7">
      <w:pPr>
        <w:numPr>
          <w:ilvl w:val="0"/>
          <w:numId w:val="9"/>
        </w:numPr>
        <w:spacing w:after="120" w:line="240" w:lineRule="atLeast"/>
      </w:pPr>
      <w:r>
        <w:t>upravlja vrstama proizvoda</w:t>
      </w:r>
    </w:p>
    <w:p w14:paraId="0092678B" w14:textId="77777777" w:rsidR="00A117F7" w:rsidRDefault="00A117F7" w:rsidP="00A117F7">
      <w:pPr>
        <w:numPr>
          <w:ilvl w:val="0"/>
          <w:numId w:val="9"/>
        </w:numPr>
        <w:spacing w:after="120" w:line="240" w:lineRule="atLeast"/>
      </w:pPr>
      <w:r>
        <w:t>radi nabavu potrepština</w:t>
      </w:r>
    </w:p>
    <w:p w14:paraId="0B9AEE68" w14:textId="77777777" w:rsidR="00A117F7" w:rsidRDefault="00A117F7" w:rsidP="00A117F7">
      <w:pPr>
        <w:numPr>
          <w:ilvl w:val="0"/>
          <w:numId w:val="9"/>
        </w:numPr>
        <w:spacing w:after="120" w:line="240" w:lineRule="atLeast"/>
      </w:pPr>
      <w:r>
        <w:t>zapošljava honorarne radnika</w:t>
      </w:r>
    </w:p>
    <w:p w14:paraId="51B8B405" w14:textId="77777777" w:rsidR="00A117F7" w:rsidRDefault="00A117F7" w:rsidP="00A117F7">
      <w:pPr>
        <w:spacing w:after="120" w:line="240" w:lineRule="atLeast"/>
      </w:pPr>
    </w:p>
    <w:p w14:paraId="35DEF78D" w14:textId="77777777" w:rsidR="00A117F7" w:rsidRPr="005443DB" w:rsidRDefault="00A117F7" w:rsidP="00A117F7">
      <w:r w:rsidRPr="005443DB">
        <w:t>MENADŽER SKLADIŠTA (WAREHOUSE MANAGER)</w:t>
      </w:r>
    </w:p>
    <w:p w14:paraId="45CBA235" w14:textId="77777777" w:rsidR="00A117F7" w:rsidRDefault="00A117F7" w:rsidP="00A117F7">
      <w:pPr>
        <w:numPr>
          <w:ilvl w:val="0"/>
          <w:numId w:val="10"/>
        </w:numPr>
        <w:spacing w:after="120" w:line="240" w:lineRule="atLeast"/>
      </w:pPr>
      <w:r>
        <w:t>upravlja skladištem</w:t>
      </w:r>
    </w:p>
    <w:p w14:paraId="301A97C2" w14:textId="77777777" w:rsidR="00A117F7" w:rsidRDefault="00A117F7" w:rsidP="00A117F7">
      <w:pPr>
        <w:numPr>
          <w:ilvl w:val="0"/>
          <w:numId w:val="10"/>
        </w:numPr>
        <w:spacing w:after="120" w:line="240" w:lineRule="atLeast"/>
      </w:pPr>
      <w:r>
        <w:t>zaprima proizvode</w:t>
      </w:r>
    </w:p>
    <w:p w14:paraId="073CB26A" w14:textId="77777777" w:rsidR="00A117F7" w:rsidRDefault="00A117F7" w:rsidP="00A117F7">
      <w:pPr>
        <w:numPr>
          <w:ilvl w:val="0"/>
          <w:numId w:val="10"/>
        </w:numPr>
        <w:spacing w:after="120" w:line="240" w:lineRule="atLeast"/>
      </w:pPr>
      <w:r>
        <w:t>skladišti proizvode</w:t>
      </w:r>
    </w:p>
    <w:p w14:paraId="3E95442E" w14:textId="77777777" w:rsidR="00A117F7" w:rsidRDefault="00A117F7" w:rsidP="00A117F7">
      <w:pPr>
        <w:numPr>
          <w:ilvl w:val="0"/>
          <w:numId w:val="10"/>
        </w:numPr>
        <w:spacing w:after="120" w:line="240" w:lineRule="atLeast"/>
      </w:pPr>
      <w:r>
        <w:t>radi nabavu potrepština</w:t>
      </w:r>
    </w:p>
    <w:p w14:paraId="7F6570F9" w14:textId="77777777" w:rsidR="00A117F7" w:rsidRDefault="00A117F7" w:rsidP="00A117F7">
      <w:pPr>
        <w:numPr>
          <w:ilvl w:val="0"/>
          <w:numId w:val="10"/>
        </w:numPr>
        <w:spacing w:after="120" w:line="240" w:lineRule="atLeast"/>
      </w:pPr>
      <w:r>
        <w:t>zapošljava honorarne radnika</w:t>
      </w:r>
    </w:p>
    <w:p w14:paraId="71ABFF9C" w14:textId="77777777" w:rsidR="00A117F7" w:rsidRDefault="00A117F7" w:rsidP="00A117F7">
      <w:pPr>
        <w:spacing w:after="120" w:line="240" w:lineRule="atLeast"/>
      </w:pPr>
    </w:p>
    <w:p w14:paraId="6E79E6F3" w14:textId="77777777" w:rsidR="00A117F7" w:rsidRPr="005443DB" w:rsidRDefault="00A117F7" w:rsidP="00A117F7">
      <w:r w:rsidRPr="005443DB">
        <w:t>MENADŽER FINANCIJA (FINANCE MANAGER)</w:t>
      </w:r>
    </w:p>
    <w:p w14:paraId="559DEC0A" w14:textId="77777777" w:rsidR="00A117F7" w:rsidRDefault="00A117F7" w:rsidP="00A117F7">
      <w:pPr>
        <w:numPr>
          <w:ilvl w:val="0"/>
          <w:numId w:val="11"/>
        </w:numPr>
        <w:spacing w:after="120" w:line="240" w:lineRule="atLeast"/>
      </w:pPr>
      <w:r>
        <w:t>zaprima narudžbe</w:t>
      </w:r>
    </w:p>
    <w:p w14:paraId="26752DE6" w14:textId="77777777" w:rsidR="00A117F7" w:rsidRDefault="00A117F7" w:rsidP="00A117F7">
      <w:pPr>
        <w:numPr>
          <w:ilvl w:val="0"/>
          <w:numId w:val="11"/>
        </w:numPr>
        <w:spacing w:after="120" w:line="240" w:lineRule="atLeast"/>
      </w:pPr>
      <w:r>
        <w:t>šalje narudžbe za sve nabave dobavljačima</w:t>
      </w:r>
    </w:p>
    <w:p w14:paraId="786EAA77" w14:textId="77777777" w:rsidR="00A117F7" w:rsidRDefault="00A117F7" w:rsidP="00A117F7">
      <w:pPr>
        <w:numPr>
          <w:ilvl w:val="0"/>
          <w:numId w:val="11"/>
        </w:numPr>
        <w:spacing w:after="120" w:line="240" w:lineRule="atLeast"/>
      </w:pPr>
      <w:r>
        <w:t>izrađuje račun</w:t>
      </w:r>
    </w:p>
    <w:p w14:paraId="488E963C" w14:textId="77777777" w:rsidR="00A117F7" w:rsidRDefault="00A117F7" w:rsidP="00A117F7">
      <w:pPr>
        <w:numPr>
          <w:ilvl w:val="0"/>
          <w:numId w:val="11"/>
        </w:numPr>
        <w:spacing w:after="120" w:line="240" w:lineRule="atLeast"/>
      </w:pPr>
      <w:r>
        <w:t>izrađuje pošiljku</w:t>
      </w:r>
    </w:p>
    <w:p w14:paraId="21265124" w14:textId="77777777" w:rsidR="00A117F7" w:rsidRDefault="00A117F7" w:rsidP="00A117F7">
      <w:pPr>
        <w:numPr>
          <w:ilvl w:val="0"/>
          <w:numId w:val="11"/>
        </w:numPr>
        <w:spacing w:after="120" w:line="240" w:lineRule="atLeast"/>
      </w:pPr>
      <w:r>
        <w:t>radi nabavu potrepština</w:t>
      </w:r>
    </w:p>
    <w:p w14:paraId="5603A7A5" w14:textId="77777777" w:rsidR="00A117F7" w:rsidRDefault="00A117F7" w:rsidP="00A117F7">
      <w:pPr>
        <w:numPr>
          <w:ilvl w:val="0"/>
          <w:numId w:val="11"/>
        </w:numPr>
        <w:spacing w:after="120" w:line="240" w:lineRule="atLeast"/>
      </w:pPr>
      <w:r>
        <w:t>zapošljava honorarne radnika</w:t>
      </w:r>
    </w:p>
    <w:p w14:paraId="65434F6A" w14:textId="77777777" w:rsidR="00A117F7" w:rsidRDefault="00A117F7" w:rsidP="00A117F7">
      <w:pPr>
        <w:numPr>
          <w:ilvl w:val="0"/>
          <w:numId w:val="11"/>
        </w:numPr>
        <w:spacing w:after="120" w:line="240" w:lineRule="atLeast"/>
      </w:pPr>
      <w:r>
        <w:t>pregled izvještaja</w:t>
      </w:r>
    </w:p>
    <w:p w14:paraId="624A739E" w14:textId="77777777" w:rsidR="00A117F7" w:rsidRDefault="00A117F7" w:rsidP="00A117F7">
      <w:pPr>
        <w:spacing w:after="120" w:line="240" w:lineRule="atLeast"/>
      </w:pPr>
    </w:p>
    <w:p w14:paraId="5D4253A1" w14:textId="77777777" w:rsidR="00A117F7" w:rsidRPr="005443DB" w:rsidRDefault="00A117F7" w:rsidP="00A117F7">
      <w:r w:rsidRPr="005443DB">
        <w:t>HONORARNI RADNIK (WORKER)</w:t>
      </w:r>
    </w:p>
    <w:p w14:paraId="548F4285" w14:textId="77777777" w:rsidR="00A117F7" w:rsidRDefault="00A117F7" w:rsidP="00A117F7">
      <w:pPr>
        <w:numPr>
          <w:ilvl w:val="0"/>
          <w:numId w:val="12"/>
        </w:numPr>
        <w:spacing w:after="120" w:line="240" w:lineRule="atLeast"/>
      </w:pPr>
      <w:r>
        <w:t>izvršava posao vezan za sektor koji radi</w:t>
      </w:r>
    </w:p>
    <w:p w14:paraId="16F7CBE6" w14:textId="77777777" w:rsidR="00A117F7" w:rsidRDefault="00A117F7" w:rsidP="00A117F7">
      <w:pPr>
        <w:numPr>
          <w:ilvl w:val="0"/>
          <w:numId w:val="12"/>
        </w:numPr>
        <w:spacing w:after="120" w:line="240" w:lineRule="atLeast"/>
      </w:pPr>
      <w:r>
        <w:t xml:space="preserve">dobiva plaću vezanu za </w:t>
      </w:r>
      <w:proofErr w:type="spellStart"/>
      <w:r>
        <w:t>saticu</w:t>
      </w:r>
      <w:proofErr w:type="spellEnd"/>
      <w:r>
        <w:t xml:space="preserve"> i odrađene sate</w:t>
      </w:r>
    </w:p>
    <w:p w14:paraId="3B55F964" w14:textId="77777777" w:rsidR="00A117F7" w:rsidRPr="00D02010" w:rsidRDefault="00A117F7" w:rsidP="00A117F7">
      <w:pPr>
        <w:pStyle w:val="Heading2"/>
        <w:rPr>
          <w:bCs/>
        </w:rPr>
      </w:pPr>
    </w:p>
    <w:p w14:paraId="1F385C9F" w14:textId="77777777" w:rsidR="0054207D" w:rsidRDefault="0054207D" w:rsidP="00272D76">
      <w:pPr>
        <w:rPr>
          <w:bCs/>
        </w:rPr>
      </w:pPr>
    </w:p>
    <w:p w14:paraId="2ABE8CB9" w14:textId="77777777" w:rsidR="0054207D" w:rsidRDefault="0054207D" w:rsidP="00272D76">
      <w:pPr>
        <w:rPr>
          <w:bCs/>
        </w:rPr>
      </w:pPr>
    </w:p>
    <w:p w14:paraId="2DE89F26" w14:textId="77777777" w:rsidR="0054207D" w:rsidRDefault="0054207D" w:rsidP="00272D76">
      <w:pPr>
        <w:rPr>
          <w:bCs/>
        </w:rPr>
      </w:pPr>
    </w:p>
    <w:p w14:paraId="3CFDF6DE" w14:textId="77777777" w:rsidR="00B97784" w:rsidRDefault="00B97784" w:rsidP="00272D76">
      <w:pPr>
        <w:rPr>
          <w:bCs/>
        </w:rPr>
      </w:pPr>
    </w:p>
    <w:p w14:paraId="3B0EB375" w14:textId="77777777" w:rsidR="00991BB5" w:rsidRPr="00D02010" w:rsidRDefault="00991BB5">
      <w:pPr>
        <w:rPr>
          <w:bCs/>
        </w:rPr>
      </w:pPr>
    </w:p>
    <w:sectPr w:rsidR="00991BB5" w:rsidRPr="00D02010" w:rsidSect="0054207D">
      <w:type w:val="continuous"/>
      <w:pgSz w:w="11906" w:h="16838"/>
      <w:pgMar w:top="2127" w:right="1417" w:bottom="1417" w:left="1417" w:header="142" w:footer="28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2CDCB" w14:textId="77777777" w:rsidR="00693342" w:rsidRDefault="00693342" w:rsidP="00BC3DA4">
      <w:pPr>
        <w:spacing w:after="0" w:line="240" w:lineRule="auto"/>
      </w:pPr>
      <w:r>
        <w:separator/>
      </w:r>
    </w:p>
  </w:endnote>
  <w:endnote w:type="continuationSeparator" w:id="0">
    <w:p w14:paraId="32249579" w14:textId="77777777" w:rsidR="00693342" w:rsidRDefault="00693342" w:rsidP="00BC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2097" w14:textId="77777777" w:rsidR="00BC3DA4" w:rsidRDefault="00BC3DA4" w:rsidP="00BC3DA4">
    <w:pPr>
      <w:pStyle w:val="Footer"/>
      <w:ind w:hanging="851"/>
      <w:jc w:val="center"/>
    </w:pPr>
    <w:r>
      <w:rPr>
        <w:noProof/>
        <w:lang w:eastAsia="hr-HR" w:bidi="as-IN"/>
      </w:rPr>
      <w:drawing>
        <wp:inline distT="0" distB="0" distL="0" distR="0" wp14:anchorId="37806A80" wp14:editId="54827B47">
          <wp:extent cx="6740886" cy="604837"/>
          <wp:effectExtent l="0" t="0" r="3175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O_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130" cy="607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59A4" w14:textId="77777777" w:rsidR="00693342" w:rsidRDefault="00693342" w:rsidP="00BC3DA4">
      <w:pPr>
        <w:spacing w:after="0" w:line="240" w:lineRule="auto"/>
      </w:pPr>
      <w:r>
        <w:separator/>
      </w:r>
    </w:p>
  </w:footnote>
  <w:footnote w:type="continuationSeparator" w:id="0">
    <w:p w14:paraId="0E401E94" w14:textId="77777777" w:rsidR="00693342" w:rsidRDefault="00693342" w:rsidP="00BC3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69AC" w14:textId="77777777" w:rsidR="00BC3DA4" w:rsidRDefault="00BC3DA4" w:rsidP="00BC3DA4">
    <w:pPr>
      <w:pStyle w:val="Header"/>
      <w:ind w:hanging="709"/>
    </w:pPr>
    <w:r>
      <w:rPr>
        <w:noProof/>
        <w:lang w:eastAsia="hr-HR" w:bidi="as-IN"/>
      </w:rPr>
      <w:drawing>
        <wp:inline distT="0" distB="0" distL="0" distR="0" wp14:anchorId="1AE7D562" wp14:editId="4AF1C0DB">
          <wp:extent cx="6692982" cy="1328168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O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6134" cy="1344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6ED8"/>
    <w:multiLevelType w:val="multilevel"/>
    <w:tmpl w:val="4C0CDD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5772BE0"/>
    <w:multiLevelType w:val="multilevel"/>
    <w:tmpl w:val="EDEAEC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96151DA"/>
    <w:multiLevelType w:val="multilevel"/>
    <w:tmpl w:val="C0EE15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9D35783"/>
    <w:multiLevelType w:val="hybridMultilevel"/>
    <w:tmpl w:val="EEB0677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C313C"/>
    <w:multiLevelType w:val="multilevel"/>
    <w:tmpl w:val="0008AA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45E4745F"/>
    <w:multiLevelType w:val="multilevel"/>
    <w:tmpl w:val="44FAAB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52803FB8"/>
    <w:multiLevelType w:val="multilevel"/>
    <w:tmpl w:val="4C327C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55E7408A"/>
    <w:multiLevelType w:val="hybridMultilevel"/>
    <w:tmpl w:val="7902B7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C1965"/>
    <w:multiLevelType w:val="hybridMultilevel"/>
    <w:tmpl w:val="008AFC84"/>
    <w:lvl w:ilvl="0" w:tplc="834443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A6BEC"/>
    <w:multiLevelType w:val="hybridMultilevel"/>
    <w:tmpl w:val="0F54759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61523"/>
    <w:multiLevelType w:val="multilevel"/>
    <w:tmpl w:val="2C24BC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7DC70FF3"/>
    <w:multiLevelType w:val="hybridMultilevel"/>
    <w:tmpl w:val="0F6C28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096889">
    <w:abstractNumId w:val="7"/>
  </w:num>
  <w:num w:numId="2" w16cid:durableId="217934257">
    <w:abstractNumId w:val="8"/>
  </w:num>
  <w:num w:numId="3" w16cid:durableId="145823590">
    <w:abstractNumId w:val="11"/>
  </w:num>
  <w:num w:numId="4" w16cid:durableId="1891500170">
    <w:abstractNumId w:val="3"/>
  </w:num>
  <w:num w:numId="5" w16cid:durableId="1839732469">
    <w:abstractNumId w:val="9"/>
  </w:num>
  <w:num w:numId="6" w16cid:durableId="1060711678">
    <w:abstractNumId w:val="10"/>
  </w:num>
  <w:num w:numId="7" w16cid:durableId="1120491845">
    <w:abstractNumId w:val="5"/>
  </w:num>
  <w:num w:numId="8" w16cid:durableId="1106117732">
    <w:abstractNumId w:val="0"/>
  </w:num>
  <w:num w:numId="9" w16cid:durableId="680742545">
    <w:abstractNumId w:val="6"/>
  </w:num>
  <w:num w:numId="10" w16cid:durableId="863252573">
    <w:abstractNumId w:val="2"/>
  </w:num>
  <w:num w:numId="11" w16cid:durableId="721909360">
    <w:abstractNumId w:val="4"/>
  </w:num>
  <w:num w:numId="12" w16cid:durableId="201800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D76"/>
    <w:rsid w:val="0001608B"/>
    <w:rsid w:val="000332B7"/>
    <w:rsid w:val="0005178F"/>
    <w:rsid w:val="0006255B"/>
    <w:rsid w:val="0009112C"/>
    <w:rsid w:val="00097FCD"/>
    <w:rsid w:val="00143A4B"/>
    <w:rsid w:val="001573F8"/>
    <w:rsid w:val="001752B8"/>
    <w:rsid w:val="001B26EB"/>
    <w:rsid w:val="001C497A"/>
    <w:rsid w:val="001C7185"/>
    <w:rsid w:val="00203599"/>
    <w:rsid w:val="00205BDD"/>
    <w:rsid w:val="00222D8E"/>
    <w:rsid w:val="002568BE"/>
    <w:rsid w:val="00272D76"/>
    <w:rsid w:val="002810C3"/>
    <w:rsid w:val="00286D52"/>
    <w:rsid w:val="002A72BD"/>
    <w:rsid w:val="002B37E3"/>
    <w:rsid w:val="002C4338"/>
    <w:rsid w:val="002E5AD0"/>
    <w:rsid w:val="002F2A23"/>
    <w:rsid w:val="002F7DD8"/>
    <w:rsid w:val="00311380"/>
    <w:rsid w:val="00312342"/>
    <w:rsid w:val="00316B1C"/>
    <w:rsid w:val="003652D4"/>
    <w:rsid w:val="00376177"/>
    <w:rsid w:val="003810F6"/>
    <w:rsid w:val="003905C5"/>
    <w:rsid w:val="003908D3"/>
    <w:rsid w:val="003A5CA5"/>
    <w:rsid w:val="003B7D15"/>
    <w:rsid w:val="003E59B3"/>
    <w:rsid w:val="003F704C"/>
    <w:rsid w:val="004201BB"/>
    <w:rsid w:val="00444EBE"/>
    <w:rsid w:val="00452BD7"/>
    <w:rsid w:val="0047664D"/>
    <w:rsid w:val="00494C37"/>
    <w:rsid w:val="004E1A75"/>
    <w:rsid w:val="00525D66"/>
    <w:rsid w:val="0054207D"/>
    <w:rsid w:val="00546882"/>
    <w:rsid w:val="005526FB"/>
    <w:rsid w:val="00570DC4"/>
    <w:rsid w:val="00594981"/>
    <w:rsid w:val="005B1832"/>
    <w:rsid w:val="00606906"/>
    <w:rsid w:val="00610553"/>
    <w:rsid w:val="0065734A"/>
    <w:rsid w:val="00693342"/>
    <w:rsid w:val="006A1E52"/>
    <w:rsid w:val="006D2D0B"/>
    <w:rsid w:val="006F57E1"/>
    <w:rsid w:val="006F76D0"/>
    <w:rsid w:val="00707C20"/>
    <w:rsid w:val="00740DCF"/>
    <w:rsid w:val="00744DAE"/>
    <w:rsid w:val="0076531E"/>
    <w:rsid w:val="00797E47"/>
    <w:rsid w:val="007E1B00"/>
    <w:rsid w:val="0081555F"/>
    <w:rsid w:val="00854FBF"/>
    <w:rsid w:val="00874C9C"/>
    <w:rsid w:val="00886CAE"/>
    <w:rsid w:val="00894C1B"/>
    <w:rsid w:val="008B746F"/>
    <w:rsid w:val="00906CBD"/>
    <w:rsid w:val="00907F31"/>
    <w:rsid w:val="00914E8E"/>
    <w:rsid w:val="009360D5"/>
    <w:rsid w:val="00957C8C"/>
    <w:rsid w:val="00962DFE"/>
    <w:rsid w:val="00967C36"/>
    <w:rsid w:val="00970447"/>
    <w:rsid w:val="00976400"/>
    <w:rsid w:val="00991BB5"/>
    <w:rsid w:val="00992478"/>
    <w:rsid w:val="009A6074"/>
    <w:rsid w:val="009B38FF"/>
    <w:rsid w:val="009D2E82"/>
    <w:rsid w:val="009E1303"/>
    <w:rsid w:val="009F11ED"/>
    <w:rsid w:val="00A02C56"/>
    <w:rsid w:val="00A100E1"/>
    <w:rsid w:val="00A11059"/>
    <w:rsid w:val="00A117F7"/>
    <w:rsid w:val="00A16DDB"/>
    <w:rsid w:val="00A431BA"/>
    <w:rsid w:val="00AA606B"/>
    <w:rsid w:val="00AC1EC6"/>
    <w:rsid w:val="00AC5404"/>
    <w:rsid w:val="00AD33BB"/>
    <w:rsid w:val="00AD3522"/>
    <w:rsid w:val="00B06130"/>
    <w:rsid w:val="00B47A5C"/>
    <w:rsid w:val="00B756D1"/>
    <w:rsid w:val="00B96376"/>
    <w:rsid w:val="00B97784"/>
    <w:rsid w:val="00BA18DD"/>
    <w:rsid w:val="00BB3FD9"/>
    <w:rsid w:val="00BC3DA4"/>
    <w:rsid w:val="00C444C4"/>
    <w:rsid w:val="00C973DE"/>
    <w:rsid w:val="00CB28C9"/>
    <w:rsid w:val="00CC7843"/>
    <w:rsid w:val="00CD04B0"/>
    <w:rsid w:val="00CE5895"/>
    <w:rsid w:val="00D02010"/>
    <w:rsid w:val="00D2703C"/>
    <w:rsid w:val="00D45CA4"/>
    <w:rsid w:val="00D70A60"/>
    <w:rsid w:val="00D7135D"/>
    <w:rsid w:val="00DB2E52"/>
    <w:rsid w:val="00DC4532"/>
    <w:rsid w:val="00DD514B"/>
    <w:rsid w:val="00E14924"/>
    <w:rsid w:val="00E32620"/>
    <w:rsid w:val="00E35E42"/>
    <w:rsid w:val="00E406E5"/>
    <w:rsid w:val="00E57876"/>
    <w:rsid w:val="00E850A8"/>
    <w:rsid w:val="00E85F43"/>
    <w:rsid w:val="00E93180"/>
    <w:rsid w:val="00EB553B"/>
    <w:rsid w:val="00EE57F1"/>
    <w:rsid w:val="00F11169"/>
    <w:rsid w:val="00F141E6"/>
    <w:rsid w:val="00FA0AC3"/>
    <w:rsid w:val="00FA2FA3"/>
    <w:rsid w:val="00FB2946"/>
    <w:rsid w:val="00FB4EE6"/>
    <w:rsid w:val="00FD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54228"/>
  <w15:chartTrackingRefBased/>
  <w15:docId w15:val="{020579AF-8A78-4125-876A-A23B6F3E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7F7"/>
    <w:rPr>
      <w:rFonts w:ascii="Times New Roman" w:hAnsi="Times New Roman"/>
      <w:sz w:val="24"/>
    </w:rPr>
  </w:style>
  <w:style w:type="paragraph" w:styleId="Heading2">
    <w:name w:val="heading 2"/>
    <w:link w:val="Heading2Char"/>
    <w:uiPriority w:val="9"/>
    <w:unhideWhenUsed/>
    <w:qFormat/>
    <w:rsid w:val="00A117F7"/>
    <w:pPr>
      <w:keepNext/>
      <w:keepLines/>
      <w:spacing w:before="360" w:after="80" w:line="240" w:lineRule="atLeast"/>
      <w:outlineLvl w:val="1"/>
    </w:pPr>
    <w:rPr>
      <w:rFonts w:ascii="Times New Roman"/>
      <w:b/>
      <w:sz w:val="32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DA4"/>
  </w:style>
  <w:style w:type="paragraph" w:styleId="Footer">
    <w:name w:val="footer"/>
    <w:basedOn w:val="Normal"/>
    <w:link w:val="Foot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DA4"/>
  </w:style>
  <w:style w:type="table" w:styleId="TableGrid">
    <w:name w:val="Table Grid"/>
    <w:basedOn w:val="TableNormal"/>
    <w:uiPriority w:val="39"/>
    <w:rsid w:val="0027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D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7DD8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A117F7"/>
    <w:rPr>
      <w:rFonts w:ascii="Times New Roman"/>
      <w:b/>
      <w:sz w:val="32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ve\Razno%20-%20SOSS\Formulari\Zavrsni\zahtjevi\Zahtje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Zahtjevi.dotx</Template>
  <TotalTime>2</TotalTime>
  <Pages>4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</dc:creator>
  <cp:keywords/>
  <dc:description/>
  <cp:lastModifiedBy>Bruno Bilandžić</cp:lastModifiedBy>
  <cp:revision>2</cp:revision>
  <cp:lastPrinted>2024-11-05T10:52:00Z</cp:lastPrinted>
  <dcterms:created xsi:type="dcterms:W3CDTF">2026-01-16T14:45:00Z</dcterms:created>
  <dcterms:modified xsi:type="dcterms:W3CDTF">2026-01-16T14:45:00Z</dcterms:modified>
</cp:coreProperties>
</file>