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C2B1D5D" w14:textId="7056B5F2" w:rsidR="009360D5" w:rsidRDefault="009360D5" w:rsidP="00EB553B">
      <w:pPr>
        <w:spacing w:before="120" w:after="120" w:line="320" w:lineRule="atLeast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Odsjek za računarstvo</w:t>
      </w:r>
      <w:r>
        <w:rPr>
          <w:b/>
          <w:sz w:val="28"/>
          <w:szCs w:val="28"/>
        </w:rPr>
        <w:br/>
        <w:t xml:space="preserve">RAZRADA </w:t>
      </w:r>
      <w:r w:rsidR="00D2703C">
        <w:rPr>
          <w:b/>
          <w:sz w:val="28"/>
          <w:szCs w:val="28"/>
        </w:rPr>
        <w:t>TEME ZAVRŠNOG RADA</w:t>
      </w:r>
      <w:r>
        <w:rPr>
          <w:b/>
          <w:sz w:val="28"/>
          <w:szCs w:val="28"/>
        </w:rPr>
        <w:br/>
        <w:t>ak.</w:t>
      </w:r>
      <w:r w:rsidR="00D2703C">
        <w:rPr>
          <w:b/>
          <w:sz w:val="28"/>
          <w:szCs w:val="28"/>
        </w:rPr>
        <w:t xml:space="preserve"> </w:t>
      </w:r>
      <w:r>
        <w:rPr>
          <w:b/>
          <w:sz w:val="28"/>
          <w:szCs w:val="28"/>
        </w:rPr>
        <w:t>god. 202</w:t>
      </w:r>
      <w:r w:rsidR="00BA18DD">
        <w:rPr>
          <w:b/>
          <w:sz w:val="28"/>
          <w:szCs w:val="28"/>
        </w:rPr>
        <w:t>4</w:t>
      </w:r>
      <w:r>
        <w:rPr>
          <w:b/>
          <w:sz w:val="28"/>
          <w:szCs w:val="28"/>
        </w:rPr>
        <w:t>./2</w:t>
      </w:r>
      <w:r w:rsidR="00BA18DD">
        <w:rPr>
          <w:b/>
          <w:sz w:val="28"/>
          <w:szCs w:val="28"/>
        </w:rPr>
        <w:t>5</w:t>
      </w:r>
      <w:r>
        <w:rPr>
          <w:b/>
          <w:sz w:val="28"/>
          <w:szCs w:val="28"/>
        </w:rPr>
        <w:t>.</w:t>
      </w:r>
    </w:p>
    <w:p w14:paraId="0FAFD70B" w14:textId="58C80EFE" w:rsidR="00E32620" w:rsidRPr="00E32620" w:rsidRDefault="00E32620" w:rsidP="00E32620">
      <w:pPr>
        <w:spacing w:line="240" w:lineRule="auto"/>
        <w:jc w:val="center"/>
        <w:rPr>
          <w:b/>
          <w:sz w:val="24"/>
          <w:szCs w:val="24"/>
        </w:rPr>
      </w:pPr>
      <w:r w:rsidRPr="00E32620">
        <w:rPr>
          <w:b/>
          <w:sz w:val="24"/>
          <w:szCs w:val="24"/>
        </w:rPr>
        <w:t xml:space="preserve">Stručni </w:t>
      </w:r>
      <w:r w:rsidR="00C07629">
        <w:rPr>
          <w:b/>
          <w:sz w:val="24"/>
          <w:szCs w:val="24"/>
        </w:rPr>
        <w:t>prije</w:t>
      </w:r>
      <w:r w:rsidRPr="00E32620">
        <w:rPr>
          <w:b/>
          <w:sz w:val="24"/>
          <w:szCs w:val="24"/>
        </w:rPr>
        <w:t xml:space="preserve">diplomski studij </w:t>
      </w:r>
      <w:r w:rsidR="00C07629">
        <w:rPr>
          <w:b/>
          <w:sz w:val="24"/>
          <w:szCs w:val="24"/>
        </w:rPr>
        <w:t>R</w:t>
      </w:r>
      <w:r w:rsidRPr="00E32620">
        <w:rPr>
          <w:b/>
          <w:sz w:val="24"/>
          <w:szCs w:val="24"/>
        </w:rPr>
        <w:t>ačunarstvo</w:t>
      </w:r>
    </w:p>
    <w:tbl>
      <w:tblPr>
        <w:tblStyle w:val="TableGrid"/>
        <w:tblW w:w="9409" w:type="dxa"/>
        <w:tblLook w:val="04A0" w:firstRow="1" w:lastRow="0" w:firstColumn="1" w:lastColumn="0" w:noHBand="0" w:noVBand="1"/>
      </w:tblPr>
      <w:tblGrid>
        <w:gridCol w:w="1129"/>
        <w:gridCol w:w="282"/>
        <w:gridCol w:w="1807"/>
        <w:gridCol w:w="3061"/>
        <w:gridCol w:w="898"/>
        <w:gridCol w:w="2232"/>
      </w:tblGrid>
      <w:tr w:rsidR="009D2E82" w14:paraId="68801371" w14:textId="4AC3B614" w:rsidTr="00376177">
        <w:trPr>
          <w:trHeight w:val="454"/>
        </w:trPr>
        <w:tc>
          <w:tcPr>
            <w:tcW w:w="1129" w:type="dxa"/>
            <w:tcBorders>
              <w:bottom w:val="single" w:sz="4" w:space="0" w:color="auto"/>
              <w:right w:val="nil"/>
            </w:tcBorders>
            <w:vAlign w:val="center"/>
          </w:tcPr>
          <w:p w14:paraId="5D125E50" w14:textId="2316FE6D" w:rsidR="009D2E82" w:rsidRDefault="009D2E82" w:rsidP="005B1832">
            <w:pPr>
              <w:spacing w:before="60" w:after="60"/>
            </w:pPr>
            <w:r w:rsidRPr="009360D5">
              <w:rPr>
                <w:b/>
              </w:rPr>
              <w:t>Mentor:</w:t>
            </w:r>
          </w:p>
        </w:tc>
        <w:tc>
          <w:tcPr>
            <w:tcW w:w="5150" w:type="dxa"/>
            <w:gridSpan w:val="3"/>
            <w:tcBorders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D8FA9A0" w14:textId="3627792E" w:rsidR="009D2E82" w:rsidRPr="009D2E82" w:rsidRDefault="00D02010" w:rsidP="005B1832">
            <w:pPr>
              <w:spacing w:before="60" w:after="60"/>
            </w:pPr>
            <w:r>
              <w:fldChar w:fldCharType="begin">
                <w:ffData>
                  <w:name w:val="Text12"/>
                  <w:enabled/>
                  <w:calcOnExit w:val="0"/>
                  <w:textInput/>
                </w:ffData>
              </w:fldChar>
            </w:r>
            <w:bookmarkStart w:id="0" w:name="Text12"/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  <w:bookmarkEnd w:id="0"/>
          </w:p>
        </w:tc>
        <w:tc>
          <w:tcPr>
            <w:tcW w:w="898" w:type="dxa"/>
            <w:tcBorders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24B901A0" w14:textId="1BB51913" w:rsidR="009D2E82" w:rsidRDefault="009D2E82" w:rsidP="005B1832">
            <w:pPr>
              <w:spacing w:before="60" w:after="60"/>
            </w:pPr>
            <w:r>
              <w:rPr>
                <w:b/>
              </w:rPr>
              <w:t>Datum</w:t>
            </w:r>
            <w:r w:rsidRPr="009360D5">
              <w:rPr>
                <w:b/>
              </w:rPr>
              <w:t>:</w:t>
            </w:r>
            <w:r>
              <w:t xml:space="preserve"> </w:t>
            </w:r>
          </w:p>
        </w:tc>
        <w:tc>
          <w:tcPr>
            <w:tcW w:w="2232" w:type="dxa"/>
            <w:tcBorders>
              <w:left w:val="nil"/>
              <w:bottom w:val="single" w:sz="4" w:space="0" w:color="auto"/>
            </w:tcBorders>
            <w:vAlign w:val="center"/>
          </w:tcPr>
          <w:p w14:paraId="512CF1C9" w14:textId="673EA81D" w:rsidR="009D2E82" w:rsidRDefault="00E32620" w:rsidP="005B1832">
            <w:pPr>
              <w:spacing w:before="60" w:after="60"/>
            </w:pPr>
            <w:r>
              <w:fldChar w:fldCharType="begin">
                <w:ffData>
                  <w:name w:val="Text13"/>
                  <w:enabled/>
                  <w:calcOnExit w:val="0"/>
                  <w:textInput/>
                </w:ffData>
              </w:fldChar>
            </w:r>
            <w:bookmarkStart w:id="1" w:name="Text13"/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  <w:bookmarkEnd w:id="1"/>
          </w:p>
        </w:tc>
      </w:tr>
      <w:tr w:rsidR="00E32620" w14:paraId="138431F8" w14:textId="77777777" w:rsidTr="00376177">
        <w:trPr>
          <w:trHeight w:val="454"/>
        </w:trPr>
        <w:tc>
          <w:tcPr>
            <w:tcW w:w="1129" w:type="dxa"/>
            <w:tcBorders>
              <w:right w:val="nil"/>
            </w:tcBorders>
            <w:vAlign w:val="center"/>
          </w:tcPr>
          <w:p w14:paraId="1476B85C" w14:textId="365F6FAD" w:rsidR="00E32620" w:rsidRPr="00D2703C" w:rsidRDefault="00E32620" w:rsidP="005B1832">
            <w:pPr>
              <w:spacing w:before="60" w:after="60"/>
            </w:pPr>
            <w:r w:rsidRPr="009360D5">
              <w:rPr>
                <w:b/>
              </w:rPr>
              <w:t>Student:</w:t>
            </w:r>
            <w:r>
              <w:rPr>
                <w:b/>
              </w:rPr>
              <w:t xml:space="preserve"> </w:t>
            </w:r>
          </w:p>
        </w:tc>
        <w:tc>
          <w:tcPr>
            <w:tcW w:w="8280" w:type="dxa"/>
            <w:gridSpan w:val="5"/>
            <w:tcBorders>
              <w:left w:val="nil"/>
            </w:tcBorders>
            <w:vAlign w:val="center"/>
          </w:tcPr>
          <w:p w14:paraId="6310B888" w14:textId="72872F14" w:rsidR="00E32620" w:rsidRDefault="00E32620" w:rsidP="005B1832">
            <w:pPr>
              <w:spacing w:before="60" w:after="60"/>
            </w:pPr>
            <w: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bookmarkStart w:id="2" w:name="Text4"/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  <w:bookmarkEnd w:id="2"/>
          </w:p>
        </w:tc>
      </w:tr>
      <w:tr w:rsidR="009D2E82" w14:paraId="5E83C382" w14:textId="49B3F5BC" w:rsidTr="00376177">
        <w:trPr>
          <w:trHeight w:val="454"/>
        </w:trPr>
        <w:tc>
          <w:tcPr>
            <w:tcW w:w="1129" w:type="dxa"/>
            <w:tcBorders>
              <w:right w:val="nil"/>
            </w:tcBorders>
            <w:vAlign w:val="center"/>
          </w:tcPr>
          <w:p w14:paraId="517DB489" w14:textId="7EC96ACB" w:rsidR="009D2E82" w:rsidRDefault="009D2E82" w:rsidP="005B1832">
            <w:pPr>
              <w:spacing w:before="60" w:after="60"/>
            </w:pPr>
            <w:r w:rsidRPr="009360D5">
              <w:rPr>
                <w:b/>
              </w:rPr>
              <w:t>Predmet:</w:t>
            </w:r>
          </w:p>
        </w:tc>
        <w:tc>
          <w:tcPr>
            <w:tcW w:w="8280" w:type="dxa"/>
            <w:gridSpan w:val="5"/>
            <w:tcBorders>
              <w:left w:val="nil"/>
            </w:tcBorders>
            <w:vAlign w:val="center"/>
          </w:tcPr>
          <w:p w14:paraId="17E71526" w14:textId="340E7A2C" w:rsidR="009D2E82" w:rsidRDefault="00FB4EE6" w:rsidP="005B1832">
            <w:pPr>
              <w:tabs>
                <w:tab w:val="left" w:pos="2296"/>
              </w:tabs>
              <w:spacing w:before="60" w:after="60"/>
            </w:pPr>
            <w:r>
              <w:fldChar w:fldCharType="begin">
                <w:ffData>
                  <w:name w:val="Text5"/>
                  <w:enabled/>
                  <w:calcOnExit w:val="0"/>
                  <w:textInput/>
                </w:ffData>
              </w:fldChar>
            </w:r>
            <w:bookmarkStart w:id="3" w:name="Text5"/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  <w:bookmarkEnd w:id="3"/>
          </w:p>
        </w:tc>
      </w:tr>
      <w:tr w:rsidR="009D2E82" w14:paraId="3FDF4B6C" w14:textId="6862A5A1" w:rsidTr="00376177">
        <w:trPr>
          <w:trHeight w:val="454"/>
        </w:trPr>
        <w:tc>
          <w:tcPr>
            <w:tcW w:w="1411" w:type="dxa"/>
            <w:gridSpan w:val="2"/>
            <w:tcBorders>
              <w:right w:val="nil"/>
            </w:tcBorders>
            <w:vAlign w:val="center"/>
          </w:tcPr>
          <w:p w14:paraId="7FF046F6" w14:textId="1012E449" w:rsidR="009D2E82" w:rsidRDefault="009D2E82" w:rsidP="005B1832">
            <w:pPr>
              <w:spacing w:before="60" w:after="60"/>
            </w:pPr>
            <w:r w:rsidRPr="009360D5">
              <w:rPr>
                <w:b/>
              </w:rPr>
              <w:t>Naslov rada:</w:t>
            </w:r>
            <w:r>
              <w:t xml:space="preserve"> </w:t>
            </w:r>
          </w:p>
        </w:tc>
        <w:tc>
          <w:tcPr>
            <w:tcW w:w="7998" w:type="dxa"/>
            <w:gridSpan w:val="4"/>
            <w:tcBorders>
              <w:left w:val="nil"/>
            </w:tcBorders>
            <w:vAlign w:val="center"/>
          </w:tcPr>
          <w:p w14:paraId="2B78F5AB" w14:textId="5E4CC658" w:rsidR="009D2E82" w:rsidRDefault="00FB4EE6" w:rsidP="005B1832">
            <w:pPr>
              <w:tabs>
                <w:tab w:val="left" w:pos="2296"/>
              </w:tabs>
              <w:spacing w:before="60" w:after="60"/>
            </w:pPr>
            <w:r>
              <w:fldChar w:fldCharType="begin">
                <w:ffData>
                  <w:name w:val="Text6"/>
                  <w:enabled/>
                  <w:calcOnExit w:val="0"/>
                  <w:textInput/>
                </w:ffData>
              </w:fldChar>
            </w:r>
            <w:bookmarkStart w:id="4" w:name="Text6"/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  <w:bookmarkEnd w:id="4"/>
          </w:p>
        </w:tc>
      </w:tr>
      <w:tr w:rsidR="009D2E82" w14:paraId="2DA7645F" w14:textId="12AD7BCA" w:rsidTr="00E32620">
        <w:trPr>
          <w:trHeight w:val="634"/>
        </w:trPr>
        <w:tc>
          <w:tcPr>
            <w:tcW w:w="3218" w:type="dxa"/>
            <w:gridSpan w:val="3"/>
            <w:tcBorders>
              <w:right w:val="nil"/>
            </w:tcBorders>
          </w:tcPr>
          <w:p w14:paraId="5FF0A2EE" w14:textId="22A5B9C4" w:rsidR="009D2E82" w:rsidRPr="009360D5" w:rsidRDefault="009D2E82" w:rsidP="00376177">
            <w:pPr>
              <w:spacing w:before="60"/>
              <w:ind w:right="-147"/>
              <w:rPr>
                <w:b/>
              </w:rPr>
            </w:pPr>
            <w:r>
              <w:rPr>
                <w:b/>
              </w:rPr>
              <w:t>Naslov rada na engleskom jeziku:</w:t>
            </w:r>
          </w:p>
        </w:tc>
        <w:tc>
          <w:tcPr>
            <w:tcW w:w="6191" w:type="dxa"/>
            <w:gridSpan w:val="3"/>
            <w:tcBorders>
              <w:left w:val="nil"/>
            </w:tcBorders>
          </w:tcPr>
          <w:p w14:paraId="2472AA68" w14:textId="34314D99" w:rsidR="009D2E82" w:rsidRPr="009D2E82" w:rsidRDefault="00FB4EE6" w:rsidP="00376177">
            <w:pPr>
              <w:tabs>
                <w:tab w:val="left" w:pos="2296"/>
              </w:tabs>
              <w:spacing w:before="60"/>
            </w:pPr>
            <w:r>
              <w:fldChar w:fldCharType="begin">
                <w:ffData>
                  <w:name w:val="Text7"/>
                  <w:enabled/>
                  <w:calcOnExit w:val="0"/>
                  <w:textInput/>
                </w:ffData>
              </w:fldChar>
            </w:r>
            <w:bookmarkStart w:id="5" w:name="Text7"/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  <w:bookmarkEnd w:id="5"/>
          </w:p>
        </w:tc>
      </w:tr>
      <w:tr w:rsidR="00272D76" w14:paraId="3655B899" w14:textId="77777777" w:rsidTr="00E32620">
        <w:trPr>
          <w:trHeight w:val="700"/>
        </w:trPr>
        <w:tc>
          <w:tcPr>
            <w:tcW w:w="9409" w:type="dxa"/>
            <w:gridSpan w:val="6"/>
          </w:tcPr>
          <w:p w14:paraId="745D320B" w14:textId="346EE562" w:rsidR="00272D76" w:rsidRDefault="001C497A" w:rsidP="00376177">
            <w:pPr>
              <w:spacing w:before="60"/>
            </w:pPr>
            <w:r w:rsidRPr="001C497A">
              <w:rPr>
                <w:b/>
              </w:rPr>
              <w:t>Alati i tehnologije</w:t>
            </w:r>
            <w:r w:rsidRPr="00BA18DD">
              <w:rPr>
                <w:b/>
                <w:bCs/>
              </w:rPr>
              <w:t xml:space="preserve"> koji će se koristiti za izradu </w:t>
            </w:r>
            <w:r w:rsidR="00BA18DD" w:rsidRPr="00BA18DD">
              <w:rPr>
                <w:b/>
                <w:bCs/>
              </w:rPr>
              <w:t>rada</w:t>
            </w:r>
            <w:r>
              <w:t xml:space="preserve">: </w:t>
            </w:r>
            <w:r w:rsidR="00FB4EE6">
              <w:fldChar w:fldCharType="begin">
                <w:ffData>
                  <w:name w:val="Text8"/>
                  <w:enabled/>
                  <w:calcOnExit w:val="0"/>
                  <w:textInput/>
                </w:ffData>
              </w:fldChar>
            </w:r>
            <w:bookmarkStart w:id="6" w:name="Text8"/>
            <w:r w:rsidR="00FB4EE6">
              <w:instrText xml:space="preserve"> FORMTEXT </w:instrText>
            </w:r>
            <w:r w:rsidR="00FB4EE6">
              <w:fldChar w:fldCharType="separate"/>
            </w:r>
            <w:r w:rsidR="00FB4EE6">
              <w:rPr>
                <w:noProof/>
              </w:rPr>
              <w:t> </w:t>
            </w:r>
            <w:r w:rsidR="00FB4EE6">
              <w:rPr>
                <w:noProof/>
              </w:rPr>
              <w:t> </w:t>
            </w:r>
            <w:r w:rsidR="00FB4EE6">
              <w:rPr>
                <w:noProof/>
              </w:rPr>
              <w:t> </w:t>
            </w:r>
            <w:r w:rsidR="00FB4EE6">
              <w:rPr>
                <w:noProof/>
              </w:rPr>
              <w:t> </w:t>
            </w:r>
            <w:r w:rsidR="00FB4EE6">
              <w:rPr>
                <w:noProof/>
              </w:rPr>
              <w:t> </w:t>
            </w:r>
            <w:r w:rsidR="00FB4EE6">
              <w:fldChar w:fldCharType="end"/>
            </w:r>
            <w:bookmarkEnd w:id="6"/>
          </w:p>
        </w:tc>
      </w:tr>
      <w:tr w:rsidR="006A1E52" w14:paraId="0B170ED8" w14:textId="77777777" w:rsidTr="00205BDD">
        <w:trPr>
          <w:trHeight w:val="2536"/>
        </w:trPr>
        <w:tc>
          <w:tcPr>
            <w:tcW w:w="9409" w:type="dxa"/>
            <w:gridSpan w:val="6"/>
          </w:tcPr>
          <w:p w14:paraId="4F04B3AE" w14:textId="77777777" w:rsidR="006A1E52" w:rsidRDefault="006A1E52" w:rsidP="00376177">
            <w:pPr>
              <w:spacing w:before="60"/>
              <w:rPr>
                <w:b/>
              </w:rPr>
            </w:pPr>
            <w:r>
              <w:rPr>
                <w:b/>
              </w:rPr>
              <w:t>Opis zadatka:</w:t>
            </w:r>
          </w:p>
          <w:p w14:paraId="52D5FEC0" w14:textId="1B783DAF" w:rsidR="0005178F" w:rsidRDefault="00FB4EE6" w:rsidP="00376177">
            <w:pPr>
              <w:spacing w:before="60"/>
              <w:rPr>
                <w:bCs/>
              </w:rPr>
            </w:pPr>
            <w:r>
              <w:rPr>
                <w:bCs/>
              </w:rPr>
              <w:fldChar w:fldCharType="begin">
                <w:ffData>
                  <w:name w:val="Text9"/>
                  <w:enabled/>
                  <w:calcOnExit w:val="0"/>
                  <w:textInput/>
                </w:ffData>
              </w:fldChar>
            </w:r>
            <w:bookmarkStart w:id="7" w:name="Text9"/>
            <w:r>
              <w:rPr>
                <w:bCs/>
              </w:rPr>
              <w:instrText xml:space="preserve"> FORMTEXT </w:instrText>
            </w:r>
            <w:r>
              <w:rPr>
                <w:bCs/>
              </w:rPr>
            </w:r>
            <w:r>
              <w:rPr>
                <w:bCs/>
              </w:rPr>
              <w:fldChar w:fldCharType="separate"/>
            </w:r>
            <w:r>
              <w:rPr>
                <w:bCs/>
                <w:noProof/>
              </w:rPr>
              <w:t> </w:t>
            </w:r>
            <w:r>
              <w:rPr>
                <w:bCs/>
                <w:noProof/>
              </w:rPr>
              <w:t> </w:t>
            </w:r>
            <w:r>
              <w:rPr>
                <w:bCs/>
                <w:noProof/>
              </w:rPr>
              <w:t> </w:t>
            </w:r>
            <w:r>
              <w:rPr>
                <w:bCs/>
                <w:noProof/>
              </w:rPr>
              <w:t> </w:t>
            </w:r>
            <w:r>
              <w:rPr>
                <w:bCs/>
                <w:noProof/>
              </w:rPr>
              <w:t> </w:t>
            </w:r>
            <w:r>
              <w:rPr>
                <w:bCs/>
              </w:rPr>
              <w:fldChar w:fldCharType="end"/>
            </w:r>
            <w:bookmarkEnd w:id="7"/>
          </w:p>
          <w:p w14:paraId="7DFA6C3B" w14:textId="1C2FB4A5" w:rsidR="0005178F" w:rsidRPr="0005178F" w:rsidRDefault="0005178F" w:rsidP="00376177">
            <w:pPr>
              <w:spacing w:before="60"/>
              <w:rPr>
                <w:bCs/>
              </w:rPr>
            </w:pPr>
          </w:p>
        </w:tc>
      </w:tr>
    </w:tbl>
    <w:p w14:paraId="11978EF1" w14:textId="77777777" w:rsidR="00272D76" w:rsidRDefault="00272D76" w:rsidP="00272D76"/>
    <w:p w14:paraId="7E53605B" w14:textId="4D7CABB8" w:rsidR="009360D5" w:rsidRPr="0081555F" w:rsidRDefault="009360D5" w:rsidP="00272D76">
      <w:pPr>
        <w:rPr>
          <w:b/>
          <w:bCs/>
        </w:rPr>
      </w:pPr>
      <w:r w:rsidRPr="0081555F">
        <w:rPr>
          <w:b/>
          <w:bCs/>
        </w:rPr>
        <w:t>Predviđeno opterećenje po ECTS bodovima:</w:t>
      </w:r>
      <w:r w:rsidR="00E32620">
        <w:rPr>
          <w:b/>
          <w:bCs/>
        </w:rPr>
        <w:t xml:space="preserve"> </w:t>
      </w:r>
      <w:r w:rsidR="005B1832">
        <w:rPr>
          <w:b/>
          <w:bCs/>
        </w:rPr>
        <w:tab/>
      </w:r>
      <w:r w:rsidR="005D3EA0">
        <w:rPr>
          <w:b/>
          <w:bCs/>
        </w:rPr>
        <w:t>12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88"/>
        <w:gridCol w:w="8074"/>
      </w:tblGrid>
      <w:tr w:rsidR="009360D5" w14:paraId="0F8BB491" w14:textId="77777777" w:rsidTr="005B1832">
        <w:trPr>
          <w:trHeight w:val="340"/>
        </w:trPr>
        <w:tc>
          <w:tcPr>
            <w:tcW w:w="988" w:type="dxa"/>
            <w:vAlign w:val="center"/>
          </w:tcPr>
          <w:p w14:paraId="5FA474B9" w14:textId="77777777" w:rsidR="009360D5" w:rsidRPr="009360D5" w:rsidRDefault="009360D5" w:rsidP="00914E8E">
            <w:pPr>
              <w:spacing w:before="60" w:after="60"/>
              <w:jc w:val="center"/>
              <w:rPr>
                <w:b/>
              </w:rPr>
            </w:pPr>
            <w:r w:rsidRPr="009360D5">
              <w:rPr>
                <w:b/>
              </w:rPr>
              <w:t>ECTS</w:t>
            </w:r>
          </w:p>
        </w:tc>
        <w:tc>
          <w:tcPr>
            <w:tcW w:w="8074" w:type="dxa"/>
            <w:vAlign w:val="center"/>
          </w:tcPr>
          <w:p w14:paraId="431ECC2D" w14:textId="77777777" w:rsidR="009360D5" w:rsidRPr="009360D5" w:rsidRDefault="009360D5" w:rsidP="00914E8E">
            <w:pPr>
              <w:spacing w:before="60" w:after="60"/>
              <w:rPr>
                <w:b/>
              </w:rPr>
            </w:pPr>
            <w:r w:rsidRPr="009360D5">
              <w:rPr>
                <w:b/>
              </w:rPr>
              <w:t>Aktivnost</w:t>
            </w:r>
          </w:p>
        </w:tc>
      </w:tr>
      <w:tr w:rsidR="009360D5" w14:paraId="1CBAD1B4" w14:textId="77777777" w:rsidTr="005B1832">
        <w:trPr>
          <w:trHeight w:val="340"/>
        </w:trPr>
        <w:tc>
          <w:tcPr>
            <w:tcW w:w="988" w:type="dxa"/>
            <w:vAlign w:val="center"/>
          </w:tcPr>
          <w:p w14:paraId="7D9AC676" w14:textId="7882003F" w:rsidR="009360D5" w:rsidRDefault="00BA18DD" w:rsidP="00914E8E">
            <w:pPr>
              <w:spacing w:before="60" w:after="60"/>
              <w:jc w:val="center"/>
            </w:pPr>
            <w:r>
              <w:t>1</w:t>
            </w:r>
            <w:r w:rsidR="009360D5">
              <w:t>,5</w:t>
            </w:r>
          </w:p>
        </w:tc>
        <w:tc>
          <w:tcPr>
            <w:tcW w:w="8074" w:type="dxa"/>
            <w:vAlign w:val="center"/>
          </w:tcPr>
          <w:p w14:paraId="35BC8804" w14:textId="77777777" w:rsidR="009360D5" w:rsidRDefault="009360D5" w:rsidP="00914E8E">
            <w:pPr>
              <w:spacing w:before="60" w:after="60"/>
            </w:pPr>
            <w:r>
              <w:t>Početna analiza</w:t>
            </w:r>
          </w:p>
        </w:tc>
      </w:tr>
      <w:tr w:rsidR="009360D5" w14:paraId="7DCF021C" w14:textId="77777777" w:rsidTr="005B1832">
        <w:trPr>
          <w:trHeight w:val="340"/>
        </w:trPr>
        <w:tc>
          <w:tcPr>
            <w:tcW w:w="988" w:type="dxa"/>
            <w:vAlign w:val="center"/>
          </w:tcPr>
          <w:p w14:paraId="460BAE79" w14:textId="68654DD4" w:rsidR="009360D5" w:rsidRDefault="00BA18DD" w:rsidP="00914E8E">
            <w:pPr>
              <w:spacing w:before="60" w:after="60"/>
              <w:jc w:val="center"/>
            </w:pPr>
            <w:r>
              <w:t>3</w:t>
            </w:r>
            <w:r w:rsidR="009360D5">
              <w:t>,0</w:t>
            </w:r>
          </w:p>
        </w:tc>
        <w:tc>
          <w:tcPr>
            <w:tcW w:w="8074" w:type="dxa"/>
            <w:vAlign w:val="center"/>
          </w:tcPr>
          <w:p w14:paraId="493127C1" w14:textId="77777777" w:rsidR="009360D5" w:rsidRDefault="009360D5" w:rsidP="00914E8E">
            <w:pPr>
              <w:spacing w:before="60" w:after="60"/>
            </w:pPr>
            <w:r>
              <w:t>Pisanje rada</w:t>
            </w:r>
          </w:p>
        </w:tc>
      </w:tr>
      <w:tr w:rsidR="009360D5" w14:paraId="73D92EAB" w14:textId="77777777" w:rsidTr="005B1832">
        <w:trPr>
          <w:trHeight w:val="340"/>
        </w:trPr>
        <w:tc>
          <w:tcPr>
            <w:tcW w:w="988" w:type="dxa"/>
            <w:vAlign w:val="center"/>
          </w:tcPr>
          <w:p w14:paraId="0990D4B3" w14:textId="77777777" w:rsidR="009360D5" w:rsidRDefault="009360D5" w:rsidP="00914E8E">
            <w:pPr>
              <w:spacing w:before="60" w:after="60"/>
              <w:jc w:val="center"/>
            </w:pPr>
            <w:r>
              <w:t>0,5</w:t>
            </w:r>
          </w:p>
        </w:tc>
        <w:tc>
          <w:tcPr>
            <w:tcW w:w="8074" w:type="dxa"/>
            <w:vAlign w:val="center"/>
          </w:tcPr>
          <w:p w14:paraId="143C997E" w14:textId="77777777" w:rsidR="009360D5" w:rsidRDefault="009360D5" w:rsidP="00914E8E">
            <w:pPr>
              <w:spacing w:before="60" w:after="60"/>
            </w:pPr>
            <w:r>
              <w:t>Izrada prezentacije i obrana</w:t>
            </w:r>
          </w:p>
        </w:tc>
      </w:tr>
      <w:tr w:rsidR="00BA18DD" w14:paraId="477DAFAB" w14:textId="77777777" w:rsidTr="005B1832">
        <w:trPr>
          <w:trHeight w:val="340"/>
        </w:trPr>
        <w:tc>
          <w:tcPr>
            <w:tcW w:w="988" w:type="dxa"/>
            <w:vAlign w:val="center"/>
          </w:tcPr>
          <w:p w14:paraId="145AF901" w14:textId="7EE885D7" w:rsidR="00BA18DD" w:rsidRDefault="00B756D1" w:rsidP="00914E8E">
            <w:pPr>
              <w:spacing w:before="60" w:after="60"/>
              <w:jc w:val="center"/>
            </w:pPr>
            <w:r>
              <w:fldChar w:fldCharType="begin">
                <w:ffData>
                  <w:name w:val="Text10"/>
                  <w:enabled/>
                  <w:calcOnExit w:val="0"/>
                  <w:textInput/>
                </w:ffData>
              </w:fldChar>
            </w:r>
            <w:bookmarkStart w:id="8" w:name="Text10"/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  <w:bookmarkEnd w:id="8"/>
          </w:p>
        </w:tc>
        <w:tc>
          <w:tcPr>
            <w:tcW w:w="8074" w:type="dxa"/>
            <w:vAlign w:val="center"/>
          </w:tcPr>
          <w:p w14:paraId="010F6AB7" w14:textId="7393E216" w:rsidR="00BA18DD" w:rsidRDefault="00B756D1" w:rsidP="00914E8E">
            <w:pPr>
              <w:spacing w:before="60" w:after="60"/>
            </w:pPr>
            <w: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bookmarkStart w:id="9" w:name="Text11"/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  <w:bookmarkEnd w:id="9"/>
          </w:p>
        </w:tc>
      </w:tr>
      <w:tr w:rsidR="00B756D1" w14:paraId="0770B1EF" w14:textId="77777777" w:rsidTr="005B1832">
        <w:trPr>
          <w:trHeight w:val="340"/>
        </w:trPr>
        <w:tc>
          <w:tcPr>
            <w:tcW w:w="988" w:type="dxa"/>
            <w:vAlign w:val="center"/>
          </w:tcPr>
          <w:p w14:paraId="74A9C9A7" w14:textId="0EC2828E" w:rsidR="00B756D1" w:rsidRDefault="00B756D1" w:rsidP="00914E8E">
            <w:pPr>
              <w:spacing w:before="60" w:after="60"/>
              <w:jc w:val="center"/>
            </w:pPr>
            <w:r>
              <w:fldChar w:fldCharType="begin">
                <w:ffData>
                  <w:name w:val="Text10"/>
                  <w:enabled/>
                  <w:calcOnExit w:val="0"/>
                  <w:textInput/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</w:p>
        </w:tc>
        <w:tc>
          <w:tcPr>
            <w:tcW w:w="8074" w:type="dxa"/>
            <w:vAlign w:val="center"/>
          </w:tcPr>
          <w:p w14:paraId="30AA1191" w14:textId="5717288C" w:rsidR="00B756D1" w:rsidRDefault="00B756D1" w:rsidP="00914E8E">
            <w:pPr>
              <w:spacing w:before="60" w:after="60"/>
            </w:pPr>
            <w: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</w:p>
        </w:tc>
      </w:tr>
      <w:tr w:rsidR="00B756D1" w14:paraId="7B703F0C" w14:textId="77777777" w:rsidTr="005B1832">
        <w:trPr>
          <w:trHeight w:val="340"/>
        </w:trPr>
        <w:tc>
          <w:tcPr>
            <w:tcW w:w="988" w:type="dxa"/>
            <w:vAlign w:val="center"/>
          </w:tcPr>
          <w:p w14:paraId="7640B4A5" w14:textId="6650EE32" w:rsidR="00B756D1" w:rsidRDefault="00B756D1" w:rsidP="00914E8E">
            <w:pPr>
              <w:spacing w:before="60" w:after="60"/>
              <w:jc w:val="center"/>
            </w:pPr>
            <w:r>
              <w:fldChar w:fldCharType="begin">
                <w:ffData>
                  <w:name w:val="Text10"/>
                  <w:enabled/>
                  <w:calcOnExit w:val="0"/>
                  <w:textInput/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</w:p>
        </w:tc>
        <w:tc>
          <w:tcPr>
            <w:tcW w:w="8074" w:type="dxa"/>
            <w:vAlign w:val="center"/>
          </w:tcPr>
          <w:p w14:paraId="2B5F208B" w14:textId="49CEF09F" w:rsidR="00B756D1" w:rsidRDefault="00B756D1" w:rsidP="00914E8E">
            <w:pPr>
              <w:spacing w:before="60" w:after="60"/>
            </w:pPr>
            <w: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</w:p>
        </w:tc>
      </w:tr>
      <w:tr w:rsidR="00B756D1" w14:paraId="5CF5612C" w14:textId="77777777" w:rsidTr="005B1832">
        <w:trPr>
          <w:trHeight w:val="340"/>
        </w:trPr>
        <w:tc>
          <w:tcPr>
            <w:tcW w:w="988" w:type="dxa"/>
            <w:vAlign w:val="center"/>
          </w:tcPr>
          <w:p w14:paraId="58F2237D" w14:textId="65AB9C87" w:rsidR="00B756D1" w:rsidRDefault="00B756D1" w:rsidP="00914E8E">
            <w:pPr>
              <w:spacing w:before="60" w:after="60"/>
              <w:jc w:val="center"/>
            </w:pPr>
            <w:r>
              <w:fldChar w:fldCharType="begin">
                <w:ffData>
                  <w:name w:val="Text10"/>
                  <w:enabled/>
                  <w:calcOnExit w:val="0"/>
                  <w:textInput/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</w:p>
        </w:tc>
        <w:tc>
          <w:tcPr>
            <w:tcW w:w="8074" w:type="dxa"/>
            <w:vAlign w:val="center"/>
          </w:tcPr>
          <w:p w14:paraId="5C484E6C" w14:textId="03A0D258" w:rsidR="00B756D1" w:rsidRDefault="00B756D1" w:rsidP="00914E8E">
            <w:pPr>
              <w:spacing w:before="60" w:after="60"/>
            </w:pPr>
            <w: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</w:p>
        </w:tc>
      </w:tr>
      <w:tr w:rsidR="00B756D1" w14:paraId="1450CF3A" w14:textId="77777777" w:rsidTr="005B1832">
        <w:trPr>
          <w:trHeight w:val="340"/>
        </w:trPr>
        <w:tc>
          <w:tcPr>
            <w:tcW w:w="988" w:type="dxa"/>
            <w:vAlign w:val="center"/>
          </w:tcPr>
          <w:p w14:paraId="04EE48A7" w14:textId="3B726B4D" w:rsidR="00B756D1" w:rsidRDefault="00B756D1" w:rsidP="00914E8E">
            <w:pPr>
              <w:spacing w:before="60" w:after="60"/>
              <w:jc w:val="center"/>
            </w:pPr>
            <w:r>
              <w:fldChar w:fldCharType="begin">
                <w:ffData>
                  <w:name w:val="Text10"/>
                  <w:enabled/>
                  <w:calcOnExit w:val="0"/>
                  <w:textInput/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</w:p>
        </w:tc>
        <w:tc>
          <w:tcPr>
            <w:tcW w:w="8074" w:type="dxa"/>
            <w:vAlign w:val="center"/>
          </w:tcPr>
          <w:p w14:paraId="4465E6B7" w14:textId="2F8B4104" w:rsidR="00B756D1" w:rsidRDefault="00B756D1" w:rsidP="00914E8E">
            <w:pPr>
              <w:spacing w:before="60" w:after="60"/>
            </w:pPr>
            <w: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</w:p>
        </w:tc>
      </w:tr>
    </w:tbl>
    <w:p w14:paraId="71FA797A" w14:textId="77777777" w:rsidR="009360D5" w:rsidRDefault="009360D5" w:rsidP="00272D76"/>
    <w:p w14:paraId="3C01DCF9" w14:textId="77777777" w:rsidR="00D02010" w:rsidRDefault="00D02010" w:rsidP="00272D76">
      <w:pPr>
        <w:rPr>
          <w:b/>
        </w:rPr>
        <w:sectPr w:rsidR="00D02010" w:rsidSect="00610553">
          <w:headerReference w:type="default" r:id="rId7"/>
          <w:footerReference w:type="default" r:id="rId8"/>
          <w:pgSz w:w="11906" w:h="16838"/>
          <w:pgMar w:top="2127" w:right="1417" w:bottom="1417" w:left="1417" w:header="142" w:footer="288" w:gutter="0"/>
          <w:cols w:space="708"/>
          <w:docGrid w:linePitch="360"/>
        </w:sectPr>
      </w:pPr>
    </w:p>
    <w:p w14:paraId="1682E265" w14:textId="1A8BAC08" w:rsidR="00D02010" w:rsidRPr="006C0F16" w:rsidRDefault="00272D76" w:rsidP="0037675D">
      <w:pPr>
        <w:spacing w:before="480"/>
        <w:rPr>
          <w:b/>
          <w:sz w:val="26"/>
          <w:szCs w:val="26"/>
        </w:rPr>
      </w:pPr>
      <w:r w:rsidRPr="006C0F16">
        <w:rPr>
          <w:b/>
          <w:sz w:val="26"/>
          <w:szCs w:val="26"/>
        </w:rPr>
        <w:lastRenderedPageBreak/>
        <w:t>Popis funkcionalnosti</w:t>
      </w:r>
      <w:r w:rsidR="00D2703C" w:rsidRPr="006C0F16">
        <w:rPr>
          <w:b/>
          <w:sz w:val="26"/>
          <w:szCs w:val="26"/>
        </w:rPr>
        <w:t xml:space="preserve"> aplikacije, odnosno </w:t>
      </w:r>
      <w:r w:rsidR="00AC5404" w:rsidRPr="006C0F16">
        <w:rPr>
          <w:b/>
          <w:sz w:val="26"/>
          <w:szCs w:val="26"/>
        </w:rPr>
        <w:t xml:space="preserve">razrada pojedinačnih </w:t>
      </w:r>
      <w:r w:rsidR="00D2703C" w:rsidRPr="006C0F16">
        <w:rPr>
          <w:b/>
          <w:sz w:val="26"/>
          <w:szCs w:val="26"/>
        </w:rPr>
        <w:t>elemenata zadatka</w:t>
      </w:r>
      <w:r w:rsidRPr="006C0F16">
        <w:rPr>
          <w:b/>
          <w:sz w:val="26"/>
          <w:szCs w:val="26"/>
        </w:rPr>
        <w:t>:</w:t>
      </w:r>
    </w:p>
    <w:p w14:paraId="483743AE" w14:textId="77777777" w:rsidR="00D02010" w:rsidRDefault="00D02010" w:rsidP="00272D76">
      <w:pPr>
        <w:rPr>
          <w:bCs/>
        </w:rPr>
      </w:pPr>
    </w:p>
    <w:p w14:paraId="3CFDF6DE" w14:textId="77777777" w:rsidR="00B97784" w:rsidRPr="00D02010" w:rsidRDefault="00B97784" w:rsidP="00272D76">
      <w:pPr>
        <w:rPr>
          <w:bCs/>
        </w:rPr>
      </w:pPr>
    </w:p>
    <w:sectPr w:rsidR="00B97784" w:rsidRPr="00D02010" w:rsidSect="00610553">
      <w:pgSz w:w="11906" w:h="16838"/>
      <w:pgMar w:top="2127" w:right="1417" w:bottom="1417" w:left="1417" w:header="142" w:footer="288" w:gutter="0"/>
      <w:cols w:space="708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369C6010" w14:textId="77777777" w:rsidR="00855C27" w:rsidRDefault="00855C27" w:rsidP="00BC3DA4">
      <w:pPr>
        <w:spacing w:after="0" w:line="240" w:lineRule="auto"/>
      </w:pPr>
      <w:r>
        <w:separator/>
      </w:r>
    </w:p>
  </w:endnote>
  <w:endnote w:type="continuationSeparator" w:id="0">
    <w:p w14:paraId="27327586" w14:textId="77777777" w:rsidR="00855C27" w:rsidRDefault="00855C27" w:rsidP="00BC3DA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Vrinda">
    <w:panose1 w:val="00000400000000000000"/>
    <w:charset w:val="00"/>
    <w:family w:val="swiss"/>
    <w:pitch w:val="variable"/>
    <w:sig w:usb0="00010003" w:usb1="00000000" w:usb2="00000000" w:usb3="00000000" w:csb0="00000001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A912097" w14:textId="77777777" w:rsidR="00BC3DA4" w:rsidRDefault="00BC3DA4" w:rsidP="00BC3DA4">
    <w:pPr>
      <w:pStyle w:val="Footer"/>
      <w:ind w:hanging="851"/>
      <w:jc w:val="center"/>
    </w:pPr>
    <w:r>
      <w:rPr>
        <w:noProof/>
        <w:lang w:eastAsia="hr-HR" w:bidi="as-IN"/>
      </w:rPr>
      <w:drawing>
        <wp:inline distT="0" distB="0" distL="0" distR="0" wp14:anchorId="37806A80" wp14:editId="54827B47">
          <wp:extent cx="6740886" cy="604837"/>
          <wp:effectExtent l="0" t="0" r="3175" b="5080"/>
          <wp:docPr id="18" name="Picture 1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" name="MEMO_FOOTER.jp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775130" cy="60791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DD53D46" w14:textId="77777777" w:rsidR="00855C27" w:rsidRDefault="00855C27" w:rsidP="00BC3DA4">
      <w:pPr>
        <w:spacing w:after="0" w:line="240" w:lineRule="auto"/>
      </w:pPr>
      <w:r>
        <w:separator/>
      </w:r>
    </w:p>
  </w:footnote>
  <w:footnote w:type="continuationSeparator" w:id="0">
    <w:p w14:paraId="45C9960F" w14:textId="77777777" w:rsidR="00855C27" w:rsidRDefault="00855C27" w:rsidP="00BC3DA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3AB69AC" w14:textId="77777777" w:rsidR="00BC3DA4" w:rsidRDefault="00BC3DA4" w:rsidP="00BC3DA4">
    <w:pPr>
      <w:pStyle w:val="Header"/>
      <w:ind w:hanging="709"/>
    </w:pPr>
    <w:r>
      <w:rPr>
        <w:noProof/>
        <w:lang w:eastAsia="hr-HR" w:bidi="as-IN"/>
      </w:rPr>
      <w:drawing>
        <wp:inline distT="0" distB="0" distL="0" distR="0" wp14:anchorId="1AE7D562" wp14:editId="4AF1C0DB">
          <wp:extent cx="6692982" cy="1328168"/>
          <wp:effectExtent l="0" t="0" r="0" b="5715"/>
          <wp:docPr id="17" name="Picture 1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MEMO_HEADER.jp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776134" cy="134466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9D35783"/>
    <w:multiLevelType w:val="hybridMultilevel"/>
    <w:tmpl w:val="EEB0677C"/>
    <w:lvl w:ilvl="0" w:tplc="04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5E7408A"/>
    <w:multiLevelType w:val="hybridMultilevel"/>
    <w:tmpl w:val="7902B732"/>
    <w:lvl w:ilvl="0" w:tplc="04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84C1965"/>
    <w:multiLevelType w:val="hybridMultilevel"/>
    <w:tmpl w:val="008AFC84"/>
    <w:lvl w:ilvl="0" w:tplc="834443EC">
      <w:numFmt w:val="bullet"/>
      <w:lvlText w:val="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AFA6BEC"/>
    <w:multiLevelType w:val="hybridMultilevel"/>
    <w:tmpl w:val="0F54759A"/>
    <w:lvl w:ilvl="0" w:tplc="04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DC70FF3"/>
    <w:multiLevelType w:val="hybridMultilevel"/>
    <w:tmpl w:val="0F6C2856"/>
    <w:lvl w:ilvl="0" w:tplc="04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77096889">
    <w:abstractNumId w:val="1"/>
  </w:num>
  <w:num w:numId="2" w16cid:durableId="217934257">
    <w:abstractNumId w:val="2"/>
  </w:num>
  <w:num w:numId="3" w16cid:durableId="145823590">
    <w:abstractNumId w:val="4"/>
  </w:num>
  <w:num w:numId="4" w16cid:durableId="1891500170">
    <w:abstractNumId w:val="0"/>
  </w:num>
  <w:num w:numId="5" w16cid:durableId="183973246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attachedTemplate r:id="rId1"/>
  <w:documentProtection w:edit="forms" w:enforcement="1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72D76"/>
    <w:rsid w:val="0001608B"/>
    <w:rsid w:val="000332B7"/>
    <w:rsid w:val="0005178F"/>
    <w:rsid w:val="0006255B"/>
    <w:rsid w:val="0007474C"/>
    <w:rsid w:val="0009112C"/>
    <w:rsid w:val="00097FCD"/>
    <w:rsid w:val="00143A4B"/>
    <w:rsid w:val="001573F8"/>
    <w:rsid w:val="001C497A"/>
    <w:rsid w:val="001C7185"/>
    <w:rsid w:val="00205BDD"/>
    <w:rsid w:val="00222D8E"/>
    <w:rsid w:val="002568BE"/>
    <w:rsid w:val="00272D76"/>
    <w:rsid w:val="002810C3"/>
    <w:rsid w:val="00286D52"/>
    <w:rsid w:val="002A72BD"/>
    <w:rsid w:val="002C4338"/>
    <w:rsid w:val="002E5AD0"/>
    <w:rsid w:val="002F2A23"/>
    <w:rsid w:val="002F7DD8"/>
    <w:rsid w:val="00311380"/>
    <w:rsid w:val="00312342"/>
    <w:rsid w:val="00316B1C"/>
    <w:rsid w:val="003652D4"/>
    <w:rsid w:val="00376177"/>
    <w:rsid w:val="0037675D"/>
    <w:rsid w:val="003905C5"/>
    <w:rsid w:val="003908D3"/>
    <w:rsid w:val="003A5CA5"/>
    <w:rsid w:val="003B7D15"/>
    <w:rsid w:val="003F704C"/>
    <w:rsid w:val="004201BB"/>
    <w:rsid w:val="00444EBE"/>
    <w:rsid w:val="00452BD7"/>
    <w:rsid w:val="0047664D"/>
    <w:rsid w:val="004E1A75"/>
    <w:rsid w:val="004E3C2E"/>
    <w:rsid w:val="00546882"/>
    <w:rsid w:val="00586E24"/>
    <w:rsid w:val="00594981"/>
    <w:rsid w:val="005B1832"/>
    <w:rsid w:val="005D3EA0"/>
    <w:rsid w:val="005D731C"/>
    <w:rsid w:val="00606906"/>
    <w:rsid w:val="00610553"/>
    <w:rsid w:val="006A1E52"/>
    <w:rsid w:val="006C0F16"/>
    <w:rsid w:val="006D2D0B"/>
    <w:rsid w:val="006F57E1"/>
    <w:rsid w:val="006F76D0"/>
    <w:rsid w:val="00707C20"/>
    <w:rsid w:val="00740DCF"/>
    <w:rsid w:val="00744967"/>
    <w:rsid w:val="0076531E"/>
    <w:rsid w:val="007E1B00"/>
    <w:rsid w:val="0081555F"/>
    <w:rsid w:val="00855C27"/>
    <w:rsid w:val="00882217"/>
    <w:rsid w:val="00886CAE"/>
    <w:rsid w:val="00894C1B"/>
    <w:rsid w:val="008B746F"/>
    <w:rsid w:val="00906CBD"/>
    <w:rsid w:val="00907F31"/>
    <w:rsid w:val="00914E8E"/>
    <w:rsid w:val="009360D5"/>
    <w:rsid w:val="00957C8C"/>
    <w:rsid w:val="00967C36"/>
    <w:rsid w:val="00970447"/>
    <w:rsid w:val="00976400"/>
    <w:rsid w:val="00980D9D"/>
    <w:rsid w:val="009A6074"/>
    <w:rsid w:val="009B38FF"/>
    <w:rsid w:val="009D2E82"/>
    <w:rsid w:val="009E1303"/>
    <w:rsid w:val="009F11ED"/>
    <w:rsid w:val="00A100E1"/>
    <w:rsid w:val="00A11059"/>
    <w:rsid w:val="00A431BA"/>
    <w:rsid w:val="00AA606B"/>
    <w:rsid w:val="00AC1EC6"/>
    <w:rsid w:val="00AC5404"/>
    <w:rsid w:val="00AD33BB"/>
    <w:rsid w:val="00B06130"/>
    <w:rsid w:val="00B47A5C"/>
    <w:rsid w:val="00B756D1"/>
    <w:rsid w:val="00B96376"/>
    <w:rsid w:val="00B97784"/>
    <w:rsid w:val="00BA18DD"/>
    <w:rsid w:val="00BB3FD9"/>
    <w:rsid w:val="00BC3DA4"/>
    <w:rsid w:val="00C07629"/>
    <w:rsid w:val="00C444C4"/>
    <w:rsid w:val="00CB28C9"/>
    <w:rsid w:val="00CC7843"/>
    <w:rsid w:val="00CD04B0"/>
    <w:rsid w:val="00D02010"/>
    <w:rsid w:val="00D24BFC"/>
    <w:rsid w:val="00D2703C"/>
    <w:rsid w:val="00D70A60"/>
    <w:rsid w:val="00D7135D"/>
    <w:rsid w:val="00DB2E52"/>
    <w:rsid w:val="00DD514B"/>
    <w:rsid w:val="00E14924"/>
    <w:rsid w:val="00E32620"/>
    <w:rsid w:val="00E850A8"/>
    <w:rsid w:val="00E93180"/>
    <w:rsid w:val="00EB553B"/>
    <w:rsid w:val="00EE57F1"/>
    <w:rsid w:val="00F11169"/>
    <w:rsid w:val="00F141E6"/>
    <w:rsid w:val="00FA0AC3"/>
    <w:rsid w:val="00FA2FA3"/>
    <w:rsid w:val="00FB2946"/>
    <w:rsid w:val="00FB4EE6"/>
    <w:rsid w:val="00FD26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r-HR" w:bidi="as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5154228"/>
  <w15:chartTrackingRefBased/>
  <w15:docId w15:val="{020579AF-8A78-4125-876A-A23B6F3E3C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hr-H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BC3DA4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C3DA4"/>
  </w:style>
  <w:style w:type="paragraph" w:styleId="Footer">
    <w:name w:val="footer"/>
    <w:basedOn w:val="Normal"/>
    <w:link w:val="FooterChar"/>
    <w:uiPriority w:val="99"/>
    <w:unhideWhenUsed/>
    <w:rsid w:val="00BC3DA4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C3DA4"/>
  </w:style>
  <w:style w:type="table" w:styleId="TableGrid">
    <w:name w:val="Table Grid"/>
    <w:basedOn w:val="TableNormal"/>
    <w:uiPriority w:val="39"/>
    <w:rsid w:val="00272D7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272D76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2F7DD8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Ive\Razno%20-%20SOSS\Formulari\Zavrsni\zahtjevi\Zahtjevi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Zahtjevi.dotx</Template>
  <TotalTime>2</TotalTime>
  <Pages>2</Pages>
  <Words>127</Words>
  <Characters>730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Ive</dc:creator>
  <cp:keywords/>
  <dc:description/>
  <cp:lastModifiedBy>Lada Sartori</cp:lastModifiedBy>
  <cp:revision>7</cp:revision>
  <cp:lastPrinted>2024-11-05T10:43:00Z</cp:lastPrinted>
  <dcterms:created xsi:type="dcterms:W3CDTF">2024-11-05T10:45:00Z</dcterms:created>
  <dcterms:modified xsi:type="dcterms:W3CDTF">2024-11-20T11:28:00Z</dcterms:modified>
</cp:coreProperties>
</file>