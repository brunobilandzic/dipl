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B1D5D" w14:textId="4A7A6452" w:rsidR="009360D5" w:rsidRDefault="009360D5" w:rsidP="00EB553B">
      <w:pPr>
        <w:spacing w:before="120" w:after="120" w:line="320" w:lineRule="atLeast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Odsjek za računarstvo</w:t>
      </w:r>
      <w:r>
        <w:rPr>
          <w:b/>
          <w:sz w:val="28"/>
          <w:szCs w:val="28"/>
        </w:rPr>
        <w:br/>
        <w:t xml:space="preserve">RAZRADA </w:t>
      </w:r>
      <w:r w:rsidR="00D2703C">
        <w:rPr>
          <w:b/>
          <w:sz w:val="28"/>
          <w:szCs w:val="28"/>
        </w:rPr>
        <w:t xml:space="preserve">TEME </w:t>
      </w:r>
      <w:r w:rsidR="00A16DDB">
        <w:rPr>
          <w:b/>
          <w:sz w:val="28"/>
          <w:szCs w:val="28"/>
        </w:rPr>
        <w:t>DIPLOMSKOG</w:t>
      </w:r>
      <w:r w:rsidR="00D2703C">
        <w:rPr>
          <w:b/>
          <w:sz w:val="28"/>
          <w:szCs w:val="28"/>
        </w:rPr>
        <w:t xml:space="preserve"> RADA</w:t>
      </w:r>
      <w:r>
        <w:rPr>
          <w:b/>
          <w:sz w:val="28"/>
          <w:szCs w:val="28"/>
        </w:rPr>
        <w:br/>
        <w:t>ak.</w:t>
      </w:r>
      <w:r w:rsidR="00D2703C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god. 202</w:t>
      </w:r>
      <w:r w:rsidR="00BA18DD">
        <w:rPr>
          <w:b/>
          <w:sz w:val="28"/>
          <w:szCs w:val="28"/>
        </w:rPr>
        <w:t>4</w:t>
      </w:r>
      <w:r>
        <w:rPr>
          <w:b/>
          <w:sz w:val="28"/>
          <w:szCs w:val="28"/>
        </w:rPr>
        <w:t>./2</w:t>
      </w:r>
      <w:r w:rsidR="00BA18DD">
        <w:rPr>
          <w:b/>
          <w:sz w:val="28"/>
          <w:szCs w:val="28"/>
        </w:rPr>
        <w:t>5</w:t>
      </w:r>
      <w:r>
        <w:rPr>
          <w:b/>
          <w:sz w:val="28"/>
          <w:szCs w:val="28"/>
        </w:rPr>
        <w:t>.</w:t>
      </w:r>
    </w:p>
    <w:p w14:paraId="0FAFD70B" w14:textId="797323FD" w:rsidR="00E32620" w:rsidRPr="00E32620" w:rsidRDefault="00E32620" w:rsidP="00E32620">
      <w:pPr>
        <w:spacing w:line="240" w:lineRule="auto"/>
        <w:jc w:val="center"/>
        <w:rPr>
          <w:b/>
          <w:sz w:val="24"/>
          <w:szCs w:val="24"/>
        </w:rPr>
      </w:pPr>
      <w:r w:rsidRPr="00E32620">
        <w:rPr>
          <w:b/>
          <w:sz w:val="24"/>
          <w:szCs w:val="24"/>
        </w:rPr>
        <w:t xml:space="preserve">Stručni diplomski studij </w:t>
      </w:r>
      <w:r w:rsidR="003A5CA5">
        <w:rPr>
          <w:b/>
          <w:sz w:val="24"/>
          <w:szCs w:val="24"/>
        </w:rPr>
        <w:t>Primijenjeno r</w:t>
      </w:r>
      <w:r w:rsidRPr="00E32620">
        <w:rPr>
          <w:b/>
          <w:sz w:val="24"/>
          <w:szCs w:val="24"/>
        </w:rPr>
        <w:t>ačunarstvo</w:t>
      </w:r>
    </w:p>
    <w:tbl>
      <w:tblPr>
        <w:tblStyle w:val="TableGrid"/>
        <w:tblW w:w="9409" w:type="dxa"/>
        <w:tblLook w:val="04A0" w:firstRow="1" w:lastRow="0" w:firstColumn="1" w:lastColumn="0" w:noHBand="0" w:noVBand="1"/>
      </w:tblPr>
      <w:tblGrid>
        <w:gridCol w:w="1129"/>
        <w:gridCol w:w="282"/>
        <w:gridCol w:w="1807"/>
        <w:gridCol w:w="3061"/>
        <w:gridCol w:w="898"/>
        <w:gridCol w:w="2232"/>
      </w:tblGrid>
      <w:tr w:rsidR="009D2E82" w14:paraId="68801371" w14:textId="4AC3B614" w:rsidTr="00376177">
        <w:trPr>
          <w:trHeight w:val="454"/>
        </w:trPr>
        <w:tc>
          <w:tcPr>
            <w:tcW w:w="1129" w:type="dxa"/>
            <w:tcBorders>
              <w:bottom w:val="single" w:sz="4" w:space="0" w:color="auto"/>
              <w:right w:val="nil"/>
            </w:tcBorders>
            <w:vAlign w:val="center"/>
          </w:tcPr>
          <w:p w14:paraId="5D125E50" w14:textId="2316FE6D" w:rsidR="009D2E82" w:rsidRDefault="009D2E82" w:rsidP="005B1832">
            <w:pPr>
              <w:spacing w:before="60" w:after="60"/>
            </w:pPr>
            <w:r w:rsidRPr="009360D5">
              <w:rPr>
                <w:b/>
              </w:rPr>
              <w:t>Mentor:</w:t>
            </w:r>
          </w:p>
        </w:tc>
        <w:tc>
          <w:tcPr>
            <w:tcW w:w="5150" w:type="dxa"/>
            <w:gridSpan w:val="3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8FA9A0" w14:textId="3627792E" w:rsidR="009D2E82" w:rsidRPr="009D2E82" w:rsidRDefault="00D02010" w:rsidP="005B1832">
            <w:pPr>
              <w:spacing w:before="60" w:after="60"/>
            </w:pPr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0" w:name="Text1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0"/>
          </w:p>
        </w:tc>
        <w:tc>
          <w:tcPr>
            <w:tcW w:w="898" w:type="dxa"/>
            <w:tcBorders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4B901A0" w14:textId="1BB51913" w:rsidR="009D2E82" w:rsidRDefault="009D2E82" w:rsidP="005B1832">
            <w:pPr>
              <w:spacing w:before="60" w:after="60"/>
            </w:pPr>
            <w:r>
              <w:rPr>
                <w:b/>
              </w:rPr>
              <w:t>Datum</w:t>
            </w:r>
            <w:r w:rsidRPr="009360D5">
              <w:rPr>
                <w:b/>
              </w:rPr>
              <w:t>:</w:t>
            </w:r>
            <w:r>
              <w:t xml:space="preserve"> </w:t>
            </w:r>
          </w:p>
        </w:tc>
        <w:tc>
          <w:tcPr>
            <w:tcW w:w="2232" w:type="dxa"/>
            <w:tcBorders>
              <w:left w:val="nil"/>
              <w:bottom w:val="single" w:sz="4" w:space="0" w:color="auto"/>
            </w:tcBorders>
            <w:vAlign w:val="center"/>
          </w:tcPr>
          <w:p w14:paraId="512CF1C9" w14:textId="673EA81D" w:rsidR="009D2E82" w:rsidRDefault="00E32620" w:rsidP="005B1832">
            <w:pPr>
              <w:spacing w:before="60" w:after="60"/>
            </w:pPr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id="1" w:name="Text1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"/>
          </w:p>
        </w:tc>
      </w:tr>
      <w:tr w:rsidR="00E32620" w14:paraId="138431F8" w14:textId="77777777" w:rsidTr="00376177">
        <w:trPr>
          <w:trHeight w:val="454"/>
        </w:trPr>
        <w:tc>
          <w:tcPr>
            <w:tcW w:w="1129" w:type="dxa"/>
            <w:tcBorders>
              <w:right w:val="nil"/>
            </w:tcBorders>
            <w:vAlign w:val="center"/>
          </w:tcPr>
          <w:p w14:paraId="1476B85C" w14:textId="365F6FAD" w:rsidR="00E32620" w:rsidRPr="00D2703C" w:rsidRDefault="00E32620" w:rsidP="005B1832">
            <w:pPr>
              <w:spacing w:before="60" w:after="60"/>
            </w:pPr>
            <w:r w:rsidRPr="009360D5">
              <w:rPr>
                <w:b/>
              </w:rPr>
              <w:t>Student:</w:t>
            </w:r>
            <w:r>
              <w:rPr>
                <w:b/>
              </w:rPr>
              <w:t xml:space="preserve"> </w:t>
            </w:r>
          </w:p>
        </w:tc>
        <w:tc>
          <w:tcPr>
            <w:tcW w:w="8280" w:type="dxa"/>
            <w:gridSpan w:val="5"/>
            <w:tcBorders>
              <w:left w:val="nil"/>
            </w:tcBorders>
            <w:vAlign w:val="center"/>
          </w:tcPr>
          <w:p w14:paraId="6310B888" w14:textId="72872F14" w:rsidR="00E32620" w:rsidRDefault="00E32620" w:rsidP="005B1832">
            <w:pPr>
              <w:spacing w:before="60" w:after="60"/>
            </w:pP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2" w:name="Text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</w:p>
        </w:tc>
      </w:tr>
      <w:tr w:rsidR="009D2E82" w14:paraId="5E83C382" w14:textId="49B3F5BC" w:rsidTr="00376177">
        <w:trPr>
          <w:trHeight w:val="454"/>
        </w:trPr>
        <w:tc>
          <w:tcPr>
            <w:tcW w:w="1129" w:type="dxa"/>
            <w:tcBorders>
              <w:right w:val="nil"/>
            </w:tcBorders>
            <w:vAlign w:val="center"/>
          </w:tcPr>
          <w:p w14:paraId="517DB489" w14:textId="7EC96ACB" w:rsidR="009D2E82" w:rsidRDefault="009D2E82" w:rsidP="005B1832">
            <w:pPr>
              <w:spacing w:before="60" w:after="60"/>
            </w:pPr>
            <w:r w:rsidRPr="009360D5">
              <w:rPr>
                <w:b/>
              </w:rPr>
              <w:t>Predmet:</w:t>
            </w:r>
          </w:p>
        </w:tc>
        <w:tc>
          <w:tcPr>
            <w:tcW w:w="8280" w:type="dxa"/>
            <w:gridSpan w:val="5"/>
            <w:tcBorders>
              <w:left w:val="nil"/>
            </w:tcBorders>
            <w:vAlign w:val="center"/>
          </w:tcPr>
          <w:p w14:paraId="17E71526" w14:textId="340E7A2C" w:rsidR="009D2E82" w:rsidRDefault="00FB4EE6" w:rsidP="005B1832">
            <w:pPr>
              <w:tabs>
                <w:tab w:val="left" w:pos="2296"/>
              </w:tabs>
              <w:spacing w:before="60" w:after="60"/>
            </w:pPr>
            <w: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3" w:name="Text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"/>
          </w:p>
        </w:tc>
      </w:tr>
      <w:tr w:rsidR="009D2E82" w14:paraId="3FDF4B6C" w14:textId="6862A5A1" w:rsidTr="00376177">
        <w:trPr>
          <w:trHeight w:val="454"/>
        </w:trPr>
        <w:tc>
          <w:tcPr>
            <w:tcW w:w="1411" w:type="dxa"/>
            <w:gridSpan w:val="2"/>
            <w:tcBorders>
              <w:right w:val="nil"/>
            </w:tcBorders>
            <w:vAlign w:val="center"/>
          </w:tcPr>
          <w:p w14:paraId="7FF046F6" w14:textId="1012E449" w:rsidR="009D2E82" w:rsidRDefault="009D2E82" w:rsidP="005B1832">
            <w:pPr>
              <w:spacing w:before="60" w:after="60"/>
            </w:pPr>
            <w:r w:rsidRPr="009360D5">
              <w:rPr>
                <w:b/>
              </w:rPr>
              <w:t>Naslov rada:</w:t>
            </w:r>
            <w:r>
              <w:t xml:space="preserve"> </w:t>
            </w:r>
          </w:p>
        </w:tc>
        <w:tc>
          <w:tcPr>
            <w:tcW w:w="7998" w:type="dxa"/>
            <w:gridSpan w:val="4"/>
            <w:tcBorders>
              <w:left w:val="nil"/>
            </w:tcBorders>
            <w:vAlign w:val="center"/>
          </w:tcPr>
          <w:p w14:paraId="2B78F5AB" w14:textId="5E4CC658" w:rsidR="009D2E82" w:rsidRDefault="00FB4EE6" w:rsidP="005B1832">
            <w:pPr>
              <w:tabs>
                <w:tab w:val="left" w:pos="2296"/>
              </w:tabs>
              <w:spacing w:before="60" w:after="60"/>
            </w:pPr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4" w:name="Text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"/>
          </w:p>
        </w:tc>
      </w:tr>
      <w:tr w:rsidR="009D2E82" w14:paraId="2DA7645F" w14:textId="12AD7BCA" w:rsidTr="00E32620">
        <w:trPr>
          <w:trHeight w:val="634"/>
        </w:trPr>
        <w:tc>
          <w:tcPr>
            <w:tcW w:w="3218" w:type="dxa"/>
            <w:gridSpan w:val="3"/>
            <w:tcBorders>
              <w:right w:val="nil"/>
            </w:tcBorders>
          </w:tcPr>
          <w:p w14:paraId="5FF0A2EE" w14:textId="22A5B9C4" w:rsidR="009D2E82" w:rsidRPr="009360D5" w:rsidRDefault="009D2E82" w:rsidP="00376177">
            <w:pPr>
              <w:spacing w:before="60"/>
              <w:ind w:right="-147"/>
              <w:rPr>
                <w:b/>
              </w:rPr>
            </w:pPr>
            <w:r>
              <w:rPr>
                <w:b/>
              </w:rPr>
              <w:t>Naslov rada na engleskom jeziku:</w:t>
            </w:r>
          </w:p>
        </w:tc>
        <w:tc>
          <w:tcPr>
            <w:tcW w:w="6191" w:type="dxa"/>
            <w:gridSpan w:val="3"/>
            <w:tcBorders>
              <w:left w:val="nil"/>
            </w:tcBorders>
          </w:tcPr>
          <w:p w14:paraId="2472AA68" w14:textId="34314D99" w:rsidR="009D2E82" w:rsidRPr="009D2E82" w:rsidRDefault="00FB4EE6" w:rsidP="00376177">
            <w:pPr>
              <w:tabs>
                <w:tab w:val="left" w:pos="2296"/>
              </w:tabs>
              <w:spacing w:before="60"/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5" w:name="Text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"/>
          </w:p>
        </w:tc>
      </w:tr>
      <w:tr w:rsidR="00272D76" w14:paraId="3655B899" w14:textId="77777777" w:rsidTr="00E32620">
        <w:trPr>
          <w:trHeight w:val="700"/>
        </w:trPr>
        <w:tc>
          <w:tcPr>
            <w:tcW w:w="9409" w:type="dxa"/>
            <w:gridSpan w:val="6"/>
          </w:tcPr>
          <w:p w14:paraId="745D320B" w14:textId="346EE562" w:rsidR="00272D76" w:rsidRDefault="001C497A" w:rsidP="00376177">
            <w:pPr>
              <w:spacing w:before="60"/>
            </w:pPr>
            <w:r w:rsidRPr="001C497A">
              <w:rPr>
                <w:b/>
              </w:rPr>
              <w:t>Alati i tehnologije</w:t>
            </w:r>
            <w:r w:rsidRPr="00BA18DD">
              <w:rPr>
                <w:b/>
                <w:bCs/>
              </w:rPr>
              <w:t xml:space="preserve"> koji će se koristiti za izradu </w:t>
            </w:r>
            <w:r w:rsidR="00BA18DD" w:rsidRPr="00BA18DD">
              <w:rPr>
                <w:b/>
                <w:bCs/>
              </w:rPr>
              <w:t>rada</w:t>
            </w:r>
            <w:r>
              <w:t xml:space="preserve">: </w:t>
            </w:r>
            <w:r w:rsidR="00FB4EE6"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6" w:name="Text8"/>
            <w:r w:rsidR="00FB4EE6">
              <w:instrText xml:space="preserve"> FORMTEXT </w:instrText>
            </w:r>
            <w:r w:rsidR="00FB4EE6">
              <w:fldChar w:fldCharType="separate"/>
            </w:r>
            <w:r w:rsidR="00FB4EE6">
              <w:rPr>
                <w:noProof/>
              </w:rPr>
              <w:t> </w:t>
            </w:r>
            <w:r w:rsidR="00FB4EE6">
              <w:rPr>
                <w:noProof/>
              </w:rPr>
              <w:t> </w:t>
            </w:r>
            <w:r w:rsidR="00FB4EE6">
              <w:rPr>
                <w:noProof/>
              </w:rPr>
              <w:t> </w:t>
            </w:r>
            <w:r w:rsidR="00FB4EE6">
              <w:rPr>
                <w:noProof/>
              </w:rPr>
              <w:t> </w:t>
            </w:r>
            <w:r w:rsidR="00FB4EE6">
              <w:rPr>
                <w:noProof/>
              </w:rPr>
              <w:t> </w:t>
            </w:r>
            <w:r w:rsidR="00FB4EE6">
              <w:fldChar w:fldCharType="end"/>
            </w:r>
            <w:bookmarkEnd w:id="6"/>
          </w:p>
        </w:tc>
      </w:tr>
      <w:tr w:rsidR="006A1E52" w14:paraId="0B170ED8" w14:textId="77777777" w:rsidTr="00205BDD">
        <w:trPr>
          <w:trHeight w:val="2536"/>
        </w:trPr>
        <w:tc>
          <w:tcPr>
            <w:tcW w:w="9409" w:type="dxa"/>
            <w:gridSpan w:val="6"/>
          </w:tcPr>
          <w:p w14:paraId="4F04B3AE" w14:textId="77777777" w:rsidR="006A1E52" w:rsidRDefault="006A1E52" w:rsidP="00376177">
            <w:pPr>
              <w:spacing w:before="60"/>
              <w:rPr>
                <w:b/>
              </w:rPr>
            </w:pPr>
            <w:r>
              <w:rPr>
                <w:b/>
              </w:rPr>
              <w:t>Opis zadatka:</w:t>
            </w:r>
          </w:p>
          <w:p w14:paraId="52D5FEC0" w14:textId="4A4506BB" w:rsidR="0005178F" w:rsidRDefault="00992478" w:rsidP="00376177">
            <w:pPr>
              <w:spacing w:before="60"/>
              <w:rPr>
                <w:bCs/>
              </w:rPr>
            </w:pPr>
            <w:r>
              <w:rPr>
                <w:bCs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500"/>
                  </w:textInput>
                </w:ffData>
              </w:fldChar>
            </w:r>
            <w:bookmarkStart w:id="7" w:name="Text9"/>
            <w:r>
              <w:rPr>
                <w:bCs/>
              </w:rPr>
              <w:instrText xml:space="preserve"> FORMTEXT </w:instrText>
            </w:r>
            <w:r>
              <w:rPr>
                <w:bCs/>
              </w:rPr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 </w:t>
            </w:r>
            <w:r>
              <w:rPr>
                <w:bCs/>
                <w:noProof/>
              </w:rPr>
              <w:t> </w:t>
            </w:r>
            <w:r>
              <w:rPr>
                <w:bCs/>
                <w:noProof/>
              </w:rPr>
              <w:t> </w:t>
            </w:r>
            <w:r>
              <w:rPr>
                <w:bCs/>
                <w:noProof/>
              </w:rPr>
              <w:t> </w:t>
            </w:r>
            <w:r>
              <w:rPr>
                <w:bCs/>
                <w:noProof/>
              </w:rPr>
              <w:t> </w:t>
            </w:r>
            <w:r>
              <w:rPr>
                <w:bCs/>
              </w:rPr>
              <w:fldChar w:fldCharType="end"/>
            </w:r>
            <w:bookmarkEnd w:id="7"/>
          </w:p>
          <w:p w14:paraId="7DFA6C3B" w14:textId="1C2FB4A5" w:rsidR="0005178F" w:rsidRPr="0005178F" w:rsidRDefault="0005178F" w:rsidP="00376177">
            <w:pPr>
              <w:spacing w:before="60"/>
              <w:rPr>
                <w:bCs/>
              </w:rPr>
            </w:pPr>
          </w:p>
        </w:tc>
      </w:tr>
    </w:tbl>
    <w:p w14:paraId="11978EF1" w14:textId="77777777" w:rsidR="00272D76" w:rsidRDefault="00272D76" w:rsidP="00272D76"/>
    <w:p w14:paraId="7E53605B" w14:textId="35FC9210" w:rsidR="009360D5" w:rsidRPr="0081555F" w:rsidRDefault="009360D5" w:rsidP="00272D76">
      <w:pPr>
        <w:rPr>
          <w:b/>
          <w:bCs/>
        </w:rPr>
      </w:pPr>
      <w:r w:rsidRPr="0081555F">
        <w:rPr>
          <w:b/>
          <w:bCs/>
        </w:rPr>
        <w:t>Predviđeno opterećenje po ECTS bodovima:</w:t>
      </w:r>
      <w:r w:rsidR="00E32620">
        <w:rPr>
          <w:b/>
          <w:bCs/>
        </w:rPr>
        <w:t xml:space="preserve"> </w:t>
      </w:r>
      <w:r w:rsidR="005B1832">
        <w:rPr>
          <w:b/>
          <w:bCs/>
        </w:rPr>
        <w:tab/>
      </w:r>
      <w:r w:rsidR="003A5CA5">
        <w:rPr>
          <w:b/>
          <w:bCs/>
        </w:rPr>
        <w:t>20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074"/>
      </w:tblGrid>
      <w:tr w:rsidR="009360D5" w14:paraId="0F8BB491" w14:textId="77777777" w:rsidTr="005B1832">
        <w:trPr>
          <w:trHeight w:val="340"/>
        </w:trPr>
        <w:tc>
          <w:tcPr>
            <w:tcW w:w="988" w:type="dxa"/>
            <w:vAlign w:val="center"/>
          </w:tcPr>
          <w:p w14:paraId="5FA474B9" w14:textId="77777777" w:rsidR="009360D5" w:rsidRPr="009360D5" w:rsidRDefault="009360D5" w:rsidP="00914E8E">
            <w:pPr>
              <w:spacing w:before="60" w:after="60"/>
              <w:jc w:val="center"/>
              <w:rPr>
                <w:b/>
              </w:rPr>
            </w:pPr>
            <w:r w:rsidRPr="009360D5">
              <w:rPr>
                <w:b/>
              </w:rPr>
              <w:t>ECTS</w:t>
            </w:r>
          </w:p>
        </w:tc>
        <w:tc>
          <w:tcPr>
            <w:tcW w:w="8074" w:type="dxa"/>
            <w:vAlign w:val="center"/>
          </w:tcPr>
          <w:p w14:paraId="431ECC2D" w14:textId="77777777" w:rsidR="009360D5" w:rsidRPr="009360D5" w:rsidRDefault="009360D5" w:rsidP="00914E8E">
            <w:pPr>
              <w:spacing w:before="60" w:after="60"/>
              <w:rPr>
                <w:b/>
              </w:rPr>
            </w:pPr>
            <w:r w:rsidRPr="009360D5">
              <w:rPr>
                <w:b/>
              </w:rPr>
              <w:t>Aktivnost</w:t>
            </w:r>
          </w:p>
        </w:tc>
      </w:tr>
      <w:tr w:rsidR="009360D5" w14:paraId="1CBAD1B4" w14:textId="77777777" w:rsidTr="005B1832">
        <w:trPr>
          <w:trHeight w:val="340"/>
        </w:trPr>
        <w:tc>
          <w:tcPr>
            <w:tcW w:w="988" w:type="dxa"/>
            <w:vAlign w:val="center"/>
          </w:tcPr>
          <w:p w14:paraId="7D9AC676" w14:textId="6E45C7F5" w:rsidR="009360D5" w:rsidRDefault="00DC4532" w:rsidP="00914E8E">
            <w:pPr>
              <w:spacing w:before="60" w:after="60"/>
              <w:jc w:val="center"/>
            </w:pPr>
            <w:r>
              <w:t>3</w:t>
            </w:r>
            <w:r w:rsidR="009360D5">
              <w:t>,5</w:t>
            </w:r>
          </w:p>
        </w:tc>
        <w:tc>
          <w:tcPr>
            <w:tcW w:w="8074" w:type="dxa"/>
            <w:vAlign w:val="center"/>
          </w:tcPr>
          <w:p w14:paraId="35BC8804" w14:textId="77777777" w:rsidR="009360D5" w:rsidRDefault="009360D5" w:rsidP="00914E8E">
            <w:pPr>
              <w:spacing w:before="60" w:after="60"/>
            </w:pPr>
            <w:r>
              <w:t>Početna analiza</w:t>
            </w:r>
          </w:p>
        </w:tc>
      </w:tr>
      <w:tr w:rsidR="009360D5" w14:paraId="7DCF021C" w14:textId="77777777" w:rsidTr="005B1832">
        <w:trPr>
          <w:trHeight w:val="340"/>
        </w:trPr>
        <w:tc>
          <w:tcPr>
            <w:tcW w:w="988" w:type="dxa"/>
            <w:vAlign w:val="center"/>
          </w:tcPr>
          <w:p w14:paraId="460BAE79" w14:textId="6EE2DE59" w:rsidR="009360D5" w:rsidRDefault="00DC4532" w:rsidP="00914E8E">
            <w:pPr>
              <w:spacing w:before="60" w:after="60"/>
              <w:jc w:val="center"/>
            </w:pPr>
            <w:r>
              <w:t>5</w:t>
            </w:r>
            <w:r w:rsidR="009360D5">
              <w:t>,0</w:t>
            </w:r>
          </w:p>
        </w:tc>
        <w:tc>
          <w:tcPr>
            <w:tcW w:w="8074" w:type="dxa"/>
            <w:vAlign w:val="center"/>
          </w:tcPr>
          <w:p w14:paraId="493127C1" w14:textId="77777777" w:rsidR="009360D5" w:rsidRDefault="009360D5" w:rsidP="00914E8E">
            <w:pPr>
              <w:spacing w:before="60" w:after="60"/>
            </w:pPr>
            <w:r>
              <w:t>Pisanje rada</w:t>
            </w:r>
          </w:p>
        </w:tc>
      </w:tr>
      <w:tr w:rsidR="009360D5" w14:paraId="73D92EAB" w14:textId="77777777" w:rsidTr="005B1832">
        <w:trPr>
          <w:trHeight w:val="340"/>
        </w:trPr>
        <w:tc>
          <w:tcPr>
            <w:tcW w:w="988" w:type="dxa"/>
            <w:vAlign w:val="center"/>
          </w:tcPr>
          <w:p w14:paraId="0990D4B3" w14:textId="77777777" w:rsidR="009360D5" w:rsidRDefault="009360D5" w:rsidP="00914E8E">
            <w:pPr>
              <w:spacing w:before="60" w:after="60"/>
              <w:jc w:val="center"/>
            </w:pPr>
            <w:r>
              <w:t>0,5</w:t>
            </w:r>
          </w:p>
        </w:tc>
        <w:tc>
          <w:tcPr>
            <w:tcW w:w="8074" w:type="dxa"/>
            <w:vAlign w:val="center"/>
          </w:tcPr>
          <w:p w14:paraId="143C997E" w14:textId="77777777" w:rsidR="009360D5" w:rsidRDefault="009360D5" w:rsidP="00914E8E">
            <w:pPr>
              <w:spacing w:before="60" w:after="60"/>
            </w:pPr>
            <w:r>
              <w:t>Izrada prezentacije i obrana</w:t>
            </w:r>
          </w:p>
        </w:tc>
      </w:tr>
      <w:tr w:rsidR="00BA18DD" w14:paraId="477DAFAB" w14:textId="77777777" w:rsidTr="005B1832">
        <w:trPr>
          <w:trHeight w:val="340"/>
        </w:trPr>
        <w:tc>
          <w:tcPr>
            <w:tcW w:w="988" w:type="dxa"/>
            <w:vAlign w:val="center"/>
          </w:tcPr>
          <w:p w14:paraId="145AF901" w14:textId="7EE885D7" w:rsidR="00BA18DD" w:rsidRDefault="00B756D1" w:rsidP="00914E8E">
            <w:pPr>
              <w:spacing w:before="60" w:after="60"/>
              <w:jc w:val="center"/>
            </w:pPr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8" w:name="Text1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8"/>
          </w:p>
        </w:tc>
        <w:tc>
          <w:tcPr>
            <w:tcW w:w="8074" w:type="dxa"/>
            <w:vAlign w:val="center"/>
          </w:tcPr>
          <w:p w14:paraId="010F6AB7" w14:textId="7393E216" w:rsidR="00BA18DD" w:rsidRDefault="00B756D1" w:rsidP="00914E8E">
            <w:pPr>
              <w:spacing w:before="60" w:after="60"/>
            </w:pPr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9" w:name="Text1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9"/>
          </w:p>
        </w:tc>
      </w:tr>
      <w:tr w:rsidR="00B756D1" w14:paraId="0770B1EF" w14:textId="77777777" w:rsidTr="005B1832">
        <w:trPr>
          <w:trHeight w:val="340"/>
        </w:trPr>
        <w:tc>
          <w:tcPr>
            <w:tcW w:w="988" w:type="dxa"/>
            <w:vAlign w:val="center"/>
          </w:tcPr>
          <w:p w14:paraId="74A9C9A7" w14:textId="0EC2828E" w:rsidR="00B756D1" w:rsidRDefault="00B756D1" w:rsidP="00914E8E">
            <w:pPr>
              <w:spacing w:before="60" w:after="60"/>
              <w:jc w:val="center"/>
            </w:pPr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8074" w:type="dxa"/>
            <w:vAlign w:val="center"/>
          </w:tcPr>
          <w:p w14:paraId="30AA1191" w14:textId="5717288C" w:rsidR="00B756D1" w:rsidRDefault="00B756D1" w:rsidP="00914E8E">
            <w:pPr>
              <w:spacing w:before="60" w:after="60"/>
            </w:pPr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B756D1" w14:paraId="7B703F0C" w14:textId="77777777" w:rsidTr="005B1832">
        <w:trPr>
          <w:trHeight w:val="340"/>
        </w:trPr>
        <w:tc>
          <w:tcPr>
            <w:tcW w:w="988" w:type="dxa"/>
            <w:vAlign w:val="center"/>
          </w:tcPr>
          <w:p w14:paraId="7640B4A5" w14:textId="6650EE32" w:rsidR="00B756D1" w:rsidRDefault="00B756D1" w:rsidP="00914E8E">
            <w:pPr>
              <w:spacing w:before="60" w:after="60"/>
              <w:jc w:val="center"/>
            </w:pPr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8074" w:type="dxa"/>
            <w:vAlign w:val="center"/>
          </w:tcPr>
          <w:p w14:paraId="2B5F208B" w14:textId="49CEF09F" w:rsidR="00B756D1" w:rsidRDefault="00B756D1" w:rsidP="00914E8E">
            <w:pPr>
              <w:spacing w:before="60" w:after="60"/>
            </w:pPr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B756D1" w14:paraId="5CF5612C" w14:textId="77777777" w:rsidTr="005B1832">
        <w:trPr>
          <w:trHeight w:val="340"/>
        </w:trPr>
        <w:tc>
          <w:tcPr>
            <w:tcW w:w="988" w:type="dxa"/>
            <w:vAlign w:val="center"/>
          </w:tcPr>
          <w:p w14:paraId="58F2237D" w14:textId="65AB9C87" w:rsidR="00B756D1" w:rsidRDefault="00B756D1" w:rsidP="00914E8E">
            <w:pPr>
              <w:spacing w:before="60" w:after="60"/>
              <w:jc w:val="center"/>
            </w:pPr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8074" w:type="dxa"/>
            <w:vAlign w:val="center"/>
          </w:tcPr>
          <w:p w14:paraId="5C484E6C" w14:textId="03A0D258" w:rsidR="00B756D1" w:rsidRDefault="00B756D1" w:rsidP="00914E8E">
            <w:pPr>
              <w:spacing w:before="60" w:after="60"/>
            </w:pPr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B756D1" w14:paraId="1450CF3A" w14:textId="77777777" w:rsidTr="005B1832">
        <w:trPr>
          <w:trHeight w:val="340"/>
        </w:trPr>
        <w:tc>
          <w:tcPr>
            <w:tcW w:w="988" w:type="dxa"/>
            <w:vAlign w:val="center"/>
          </w:tcPr>
          <w:p w14:paraId="04EE48A7" w14:textId="3B726B4D" w:rsidR="00B756D1" w:rsidRDefault="00B756D1" w:rsidP="00914E8E">
            <w:pPr>
              <w:spacing w:before="60" w:after="60"/>
              <w:jc w:val="center"/>
            </w:pPr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8074" w:type="dxa"/>
            <w:vAlign w:val="center"/>
          </w:tcPr>
          <w:p w14:paraId="4465E6B7" w14:textId="2F8B4104" w:rsidR="00B756D1" w:rsidRDefault="00B756D1" w:rsidP="00914E8E">
            <w:pPr>
              <w:spacing w:before="60" w:after="60"/>
            </w:pPr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14:paraId="71FA797A" w14:textId="77777777" w:rsidR="009360D5" w:rsidRDefault="009360D5" w:rsidP="00272D76"/>
    <w:p w14:paraId="3C01DCF9" w14:textId="77777777" w:rsidR="00D02010" w:rsidRDefault="00D02010" w:rsidP="00272D76">
      <w:pPr>
        <w:rPr>
          <w:b/>
        </w:rPr>
        <w:sectPr w:rsidR="00D02010" w:rsidSect="00610553">
          <w:headerReference w:type="default" r:id="rId7"/>
          <w:footerReference w:type="default" r:id="rId8"/>
          <w:pgSz w:w="11906" w:h="16838"/>
          <w:pgMar w:top="2127" w:right="1417" w:bottom="1417" w:left="1417" w:header="142" w:footer="288" w:gutter="0"/>
          <w:cols w:space="708"/>
          <w:docGrid w:linePitch="360"/>
        </w:sectPr>
      </w:pPr>
    </w:p>
    <w:p w14:paraId="1682E265" w14:textId="1A8BAC08" w:rsidR="00D02010" w:rsidRPr="0065734A" w:rsidRDefault="00272D76" w:rsidP="003E59B3">
      <w:pPr>
        <w:spacing w:before="480"/>
        <w:rPr>
          <w:b/>
          <w:sz w:val="26"/>
          <w:szCs w:val="26"/>
        </w:rPr>
      </w:pPr>
      <w:r w:rsidRPr="0065734A">
        <w:rPr>
          <w:b/>
          <w:sz w:val="26"/>
          <w:szCs w:val="26"/>
        </w:rPr>
        <w:lastRenderedPageBreak/>
        <w:t>Popis funkcionalnosti</w:t>
      </w:r>
      <w:r w:rsidR="00D2703C" w:rsidRPr="0065734A">
        <w:rPr>
          <w:b/>
          <w:sz w:val="26"/>
          <w:szCs w:val="26"/>
        </w:rPr>
        <w:t xml:space="preserve"> aplikacije, odnosno </w:t>
      </w:r>
      <w:r w:rsidR="00AC5404" w:rsidRPr="0065734A">
        <w:rPr>
          <w:b/>
          <w:sz w:val="26"/>
          <w:szCs w:val="26"/>
        </w:rPr>
        <w:t xml:space="preserve">razrada pojedinačnih </w:t>
      </w:r>
      <w:r w:rsidR="00D2703C" w:rsidRPr="0065734A">
        <w:rPr>
          <w:b/>
          <w:sz w:val="26"/>
          <w:szCs w:val="26"/>
        </w:rPr>
        <w:t>elemenata zadatka</w:t>
      </w:r>
      <w:r w:rsidRPr="0065734A">
        <w:rPr>
          <w:b/>
          <w:sz w:val="26"/>
          <w:szCs w:val="26"/>
        </w:rPr>
        <w:t>:</w:t>
      </w:r>
    </w:p>
    <w:p w14:paraId="483743AE" w14:textId="77777777" w:rsidR="00D02010" w:rsidRDefault="00D02010" w:rsidP="00272D76">
      <w:pPr>
        <w:rPr>
          <w:bCs/>
        </w:rPr>
      </w:pPr>
    </w:p>
    <w:p w14:paraId="1F385C9F" w14:textId="77777777" w:rsidR="0054207D" w:rsidRDefault="0054207D" w:rsidP="00272D76">
      <w:pPr>
        <w:rPr>
          <w:bCs/>
        </w:rPr>
      </w:pPr>
    </w:p>
    <w:p w14:paraId="2ABE8CB9" w14:textId="77777777" w:rsidR="0054207D" w:rsidRDefault="0054207D" w:rsidP="00272D76">
      <w:pPr>
        <w:rPr>
          <w:bCs/>
        </w:rPr>
      </w:pPr>
    </w:p>
    <w:p w14:paraId="2DE89F26" w14:textId="77777777" w:rsidR="0054207D" w:rsidRDefault="0054207D" w:rsidP="00272D76">
      <w:pPr>
        <w:rPr>
          <w:bCs/>
        </w:rPr>
      </w:pPr>
    </w:p>
    <w:p w14:paraId="3CFDF6DE" w14:textId="77777777" w:rsidR="00B97784" w:rsidRDefault="00B97784" w:rsidP="00272D76">
      <w:pPr>
        <w:rPr>
          <w:bCs/>
        </w:rPr>
      </w:pPr>
    </w:p>
    <w:p w14:paraId="702A5347" w14:textId="77777777" w:rsidR="0054207D" w:rsidRDefault="0054207D" w:rsidP="0054207D">
      <w:pPr>
        <w:rPr>
          <w:bCs/>
        </w:rPr>
        <w:sectPr w:rsidR="0054207D" w:rsidSect="00610553">
          <w:pgSz w:w="11906" w:h="16838"/>
          <w:pgMar w:top="2127" w:right="1417" w:bottom="1417" w:left="1417" w:header="142" w:footer="288" w:gutter="0"/>
          <w:cols w:space="708"/>
          <w:formProt w:val="0"/>
          <w:docGrid w:linePitch="360"/>
        </w:sectPr>
      </w:pPr>
    </w:p>
    <w:p w14:paraId="46C728BF" w14:textId="77777777" w:rsidR="0054207D" w:rsidRDefault="0054207D" w:rsidP="0054207D">
      <w:pPr>
        <w:rPr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54207D" w14:paraId="04E3DD85" w14:textId="77777777" w:rsidTr="00B820FD">
        <w:trPr>
          <w:trHeight w:val="3984"/>
        </w:trPr>
        <w:tc>
          <w:tcPr>
            <w:tcW w:w="9062" w:type="dxa"/>
          </w:tcPr>
          <w:p w14:paraId="6172FBD4" w14:textId="77777777" w:rsidR="0054207D" w:rsidRDefault="0054207D" w:rsidP="00B820FD">
            <w:pPr>
              <w:rPr>
                <w:bCs/>
              </w:rPr>
            </w:pPr>
            <w:r>
              <w:rPr>
                <w:bCs/>
              </w:rPr>
              <w:t>Datum prezentacije: _________________</w:t>
            </w:r>
          </w:p>
          <w:p w14:paraId="1333E90F" w14:textId="77777777" w:rsidR="0054207D" w:rsidRDefault="0054207D" w:rsidP="00B820FD">
            <w:pPr>
              <w:rPr>
                <w:bCs/>
              </w:rPr>
            </w:pPr>
          </w:p>
          <w:p w14:paraId="49808D49" w14:textId="77777777" w:rsidR="0054207D" w:rsidRDefault="0054207D" w:rsidP="00B820FD">
            <w:pPr>
              <w:rPr>
                <w:bCs/>
              </w:rPr>
            </w:pPr>
          </w:p>
          <w:p w14:paraId="63B90322" w14:textId="77777777" w:rsidR="0054207D" w:rsidRDefault="0054207D" w:rsidP="00B820FD">
            <w:pPr>
              <w:rPr>
                <w:bCs/>
              </w:rPr>
            </w:pPr>
            <w:r>
              <w:rPr>
                <w:bCs/>
              </w:rPr>
              <w:t>Prisutni:</w:t>
            </w:r>
          </w:p>
          <w:p w14:paraId="4BBA127B" w14:textId="77777777" w:rsidR="0054207D" w:rsidRDefault="0054207D" w:rsidP="00B820FD">
            <w:pPr>
              <w:rPr>
                <w:bCs/>
              </w:rPr>
            </w:pPr>
            <w:r>
              <w:rPr>
                <w:bCs/>
              </w:rPr>
              <w:t>____________________</w:t>
            </w:r>
          </w:p>
          <w:p w14:paraId="3C63DE70" w14:textId="77777777" w:rsidR="0054207D" w:rsidRDefault="0054207D" w:rsidP="00B820FD">
            <w:pPr>
              <w:rPr>
                <w:bCs/>
              </w:rPr>
            </w:pPr>
            <w:r>
              <w:rPr>
                <w:bCs/>
              </w:rPr>
              <w:t>____________________</w:t>
            </w:r>
          </w:p>
          <w:p w14:paraId="5E593BCA" w14:textId="77777777" w:rsidR="0054207D" w:rsidRDefault="0054207D" w:rsidP="00B820FD">
            <w:pPr>
              <w:rPr>
                <w:bCs/>
              </w:rPr>
            </w:pPr>
            <w:r>
              <w:rPr>
                <w:bCs/>
              </w:rPr>
              <w:t>____________________</w:t>
            </w:r>
          </w:p>
          <w:p w14:paraId="20578AB4" w14:textId="77777777" w:rsidR="0054207D" w:rsidRDefault="0054207D" w:rsidP="00B820FD">
            <w:pPr>
              <w:rPr>
                <w:bCs/>
              </w:rPr>
            </w:pPr>
          </w:p>
          <w:p w14:paraId="5970D875" w14:textId="77777777" w:rsidR="0054207D" w:rsidRDefault="0054207D" w:rsidP="00B820FD">
            <w:pPr>
              <w:rPr>
                <w:bCs/>
              </w:rPr>
            </w:pPr>
          </w:p>
          <w:p w14:paraId="592CDBC4" w14:textId="77777777" w:rsidR="0054207D" w:rsidRDefault="0054207D" w:rsidP="00B820FD">
            <w:pPr>
              <w:rPr>
                <w:bCs/>
              </w:rPr>
            </w:pPr>
            <w:r>
              <w:rPr>
                <w:bCs/>
              </w:rPr>
              <w:t>Komentar:</w:t>
            </w:r>
          </w:p>
          <w:p w14:paraId="28F7D12F" w14:textId="77777777" w:rsidR="0054207D" w:rsidRDefault="0054207D" w:rsidP="00B820FD">
            <w:pPr>
              <w:rPr>
                <w:bCs/>
              </w:rPr>
            </w:pPr>
            <w:r>
              <w:rPr>
                <w:bCs/>
              </w:rPr>
              <w:t>____________________________________________________________________</w:t>
            </w:r>
          </w:p>
          <w:p w14:paraId="4620CFE4" w14:textId="77777777" w:rsidR="0054207D" w:rsidRDefault="0054207D" w:rsidP="00B820FD">
            <w:pPr>
              <w:rPr>
                <w:bCs/>
              </w:rPr>
            </w:pPr>
            <w:r>
              <w:rPr>
                <w:bCs/>
              </w:rPr>
              <w:t>____________________________________________________________________</w:t>
            </w:r>
          </w:p>
          <w:p w14:paraId="73D4332B" w14:textId="77777777" w:rsidR="0054207D" w:rsidRDefault="0054207D" w:rsidP="00B820FD">
            <w:pPr>
              <w:rPr>
                <w:bCs/>
              </w:rPr>
            </w:pPr>
            <w:r>
              <w:rPr>
                <w:bCs/>
              </w:rPr>
              <w:t>____________________________________________________________________</w:t>
            </w:r>
          </w:p>
          <w:p w14:paraId="2EBBF48E" w14:textId="77777777" w:rsidR="0054207D" w:rsidRDefault="0054207D" w:rsidP="00B820FD">
            <w:pPr>
              <w:rPr>
                <w:bCs/>
              </w:rPr>
            </w:pPr>
            <w:r>
              <w:rPr>
                <w:bCs/>
              </w:rPr>
              <w:t>____________________________________________________________________</w:t>
            </w:r>
          </w:p>
          <w:p w14:paraId="7BA1AFD8" w14:textId="77777777" w:rsidR="0054207D" w:rsidRDefault="0054207D" w:rsidP="00B820FD">
            <w:pPr>
              <w:rPr>
                <w:bCs/>
              </w:rPr>
            </w:pPr>
          </w:p>
        </w:tc>
      </w:tr>
    </w:tbl>
    <w:p w14:paraId="34B5E819" w14:textId="77777777" w:rsidR="0054207D" w:rsidRPr="00D02010" w:rsidRDefault="0054207D" w:rsidP="0054207D">
      <w:pPr>
        <w:rPr>
          <w:bCs/>
        </w:rPr>
      </w:pPr>
    </w:p>
    <w:sectPr w:rsidR="0054207D" w:rsidRPr="00D02010" w:rsidSect="0054207D">
      <w:type w:val="continuous"/>
      <w:pgSz w:w="11906" w:h="16838"/>
      <w:pgMar w:top="2127" w:right="1417" w:bottom="1417" w:left="1417" w:header="142" w:footer="288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C427E" w14:textId="77777777" w:rsidR="00680DAB" w:rsidRDefault="00680DAB" w:rsidP="00BC3DA4">
      <w:pPr>
        <w:spacing w:after="0" w:line="240" w:lineRule="auto"/>
      </w:pPr>
      <w:r>
        <w:separator/>
      </w:r>
    </w:p>
  </w:endnote>
  <w:endnote w:type="continuationSeparator" w:id="0">
    <w:p w14:paraId="37B1AAD6" w14:textId="77777777" w:rsidR="00680DAB" w:rsidRDefault="00680DAB" w:rsidP="00BC3D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12097" w14:textId="77777777" w:rsidR="00BC3DA4" w:rsidRDefault="00BC3DA4" w:rsidP="00BC3DA4">
    <w:pPr>
      <w:pStyle w:val="Footer"/>
      <w:ind w:hanging="851"/>
      <w:jc w:val="center"/>
    </w:pPr>
    <w:r>
      <w:rPr>
        <w:noProof/>
        <w:lang w:eastAsia="hr-HR" w:bidi="as-IN"/>
      </w:rPr>
      <w:drawing>
        <wp:inline distT="0" distB="0" distL="0" distR="0" wp14:anchorId="37806A80" wp14:editId="54827B47">
          <wp:extent cx="6740886" cy="604837"/>
          <wp:effectExtent l="0" t="0" r="3175" b="5080"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MEMO_FOOTE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75130" cy="6079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1D66E" w14:textId="77777777" w:rsidR="00680DAB" w:rsidRDefault="00680DAB" w:rsidP="00BC3DA4">
      <w:pPr>
        <w:spacing w:after="0" w:line="240" w:lineRule="auto"/>
      </w:pPr>
      <w:r>
        <w:separator/>
      </w:r>
    </w:p>
  </w:footnote>
  <w:footnote w:type="continuationSeparator" w:id="0">
    <w:p w14:paraId="616DB261" w14:textId="77777777" w:rsidR="00680DAB" w:rsidRDefault="00680DAB" w:rsidP="00BC3D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B69AC" w14:textId="77777777" w:rsidR="00BC3DA4" w:rsidRDefault="00BC3DA4" w:rsidP="00BC3DA4">
    <w:pPr>
      <w:pStyle w:val="Header"/>
      <w:ind w:hanging="709"/>
    </w:pPr>
    <w:r>
      <w:rPr>
        <w:noProof/>
        <w:lang w:eastAsia="hr-HR" w:bidi="as-IN"/>
      </w:rPr>
      <w:drawing>
        <wp:inline distT="0" distB="0" distL="0" distR="0" wp14:anchorId="1AE7D562" wp14:editId="4AF1C0DB">
          <wp:extent cx="6692982" cy="1328168"/>
          <wp:effectExtent l="0" t="0" r="0" b="5715"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MEMO_HEADE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76134" cy="13446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35783"/>
    <w:multiLevelType w:val="hybridMultilevel"/>
    <w:tmpl w:val="EEB0677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E7408A"/>
    <w:multiLevelType w:val="hybridMultilevel"/>
    <w:tmpl w:val="7902B73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4C1965"/>
    <w:multiLevelType w:val="hybridMultilevel"/>
    <w:tmpl w:val="008AFC84"/>
    <w:lvl w:ilvl="0" w:tplc="834443E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FA6BEC"/>
    <w:multiLevelType w:val="hybridMultilevel"/>
    <w:tmpl w:val="0F54759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C70FF3"/>
    <w:multiLevelType w:val="hybridMultilevel"/>
    <w:tmpl w:val="0F6C285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7096889">
    <w:abstractNumId w:val="1"/>
  </w:num>
  <w:num w:numId="2" w16cid:durableId="217934257">
    <w:abstractNumId w:val="2"/>
  </w:num>
  <w:num w:numId="3" w16cid:durableId="145823590">
    <w:abstractNumId w:val="4"/>
  </w:num>
  <w:num w:numId="4" w16cid:durableId="1891500170">
    <w:abstractNumId w:val="0"/>
  </w:num>
  <w:num w:numId="5" w16cid:durableId="18397324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ocumentProtection w:edit="forms" w:enforcement="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D76"/>
    <w:rsid w:val="0001608B"/>
    <w:rsid w:val="000332B7"/>
    <w:rsid w:val="0005178F"/>
    <w:rsid w:val="0006255B"/>
    <w:rsid w:val="0009112C"/>
    <w:rsid w:val="00097FCD"/>
    <w:rsid w:val="00143A4B"/>
    <w:rsid w:val="001573F8"/>
    <w:rsid w:val="001C497A"/>
    <w:rsid w:val="001C7185"/>
    <w:rsid w:val="001E0042"/>
    <w:rsid w:val="00203599"/>
    <w:rsid w:val="00205BDD"/>
    <w:rsid w:val="00222D8E"/>
    <w:rsid w:val="002568BE"/>
    <w:rsid w:val="00272D76"/>
    <w:rsid w:val="002810C3"/>
    <w:rsid w:val="00286D52"/>
    <w:rsid w:val="002A72BD"/>
    <w:rsid w:val="002B37E3"/>
    <w:rsid w:val="002C4338"/>
    <w:rsid w:val="002E5AD0"/>
    <w:rsid w:val="002F2A23"/>
    <w:rsid w:val="002F7DD8"/>
    <w:rsid w:val="00311380"/>
    <w:rsid w:val="00312342"/>
    <w:rsid w:val="00316B1C"/>
    <w:rsid w:val="003652D4"/>
    <w:rsid w:val="00376177"/>
    <w:rsid w:val="003810F6"/>
    <w:rsid w:val="003905C5"/>
    <w:rsid w:val="003908D3"/>
    <w:rsid w:val="003A5CA5"/>
    <w:rsid w:val="003B7D15"/>
    <w:rsid w:val="003E59B3"/>
    <w:rsid w:val="003F704C"/>
    <w:rsid w:val="004201BB"/>
    <w:rsid w:val="00444EBE"/>
    <w:rsid w:val="00452BD7"/>
    <w:rsid w:val="0047664D"/>
    <w:rsid w:val="004E1A75"/>
    <w:rsid w:val="00525D66"/>
    <w:rsid w:val="0054207D"/>
    <w:rsid w:val="00546882"/>
    <w:rsid w:val="00594981"/>
    <w:rsid w:val="005B1832"/>
    <w:rsid w:val="00606906"/>
    <w:rsid w:val="00610553"/>
    <w:rsid w:val="0065734A"/>
    <w:rsid w:val="00680DAB"/>
    <w:rsid w:val="006A1E52"/>
    <w:rsid w:val="006D2D0B"/>
    <w:rsid w:val="006F57E1"/>
    <w:rsid w:val="006F76D0"/>
    <w:rsid w:val="00707C20"/>
    <w:rsid w:val="00740DCF"/>
    <w:rsid w:val="0076531E"/>
    <w:rsid w:val="00797E47"/>
    <w:rsid w:val="007E1B00"/>
    <w:rsid w:val="0081555F"/>
    <w:rsid w:val="00854FBF"/>
    <w:rsid w:val="00874C9C"/>
    <w:rsid w:val="00886CAE"/>
    <w:rsid w:val="00894C1B"/>
    <w:rsid w:val="008B746F"/>
    <w:rsid w:val="00906CBD"/>
    <w:rsid w:val="00907F31"/>
    <w:rsid w:val="00914E8E"/>
    <w:rsid w:val="009360D5"/>
    <w:rsid w:val="00957C8C"/>
    <w:rsid w:val="00962DFE"/>
    <w:rsid w:val="00967C36"/>
    <w:rsid w:val="00970447"/>
    <w:rsid w:val="00976400"/>
    <w:rsid w:val="00992478"/>
    <w:rsid w:val="009A6074"/>
    <w:rsid w:val="009B38FF"/>
    <w:rsid w:val="009D2E82"/>
    <w:rsid w:val="009E1303"/>
    <w:rsid w:val="009F11ED"/>
    <w:rsid w:val="00A100E1"/>
    <w:rsid w:val="00A11059"/>
    <w:rsid w:val="00A16DDB"/>
    <w:rsid w:val="00A431BA"/>
    <w:rsid w:val="00AA606B"/>
    <w:rsid w:val="00AC1EC6"/>
    <w:rsid w:val="00AC5404"/>
    <w:rsid w:val="00AD33BB"/>
    <w:rsid w:val="00AD3522"/>
    <w:rsid w:val="00B06130"/>
    <w:rsid w:val="00B47A5C"/>
    <w:rsid w:val="00B756D1"/>
    <w:rsid w:val="00B96376"/>
    <w:rsid w:val="00B97784"/>
    <w:rsid w:val="00BA18DD"/>
    <w:rsid w:val="00BB3FD9"/>
    <w:rsid w:val="00BC3DA4"/>
    <w:rsid w:val="00C444C4"/>
    <w:rsid w:val="00CB28C9"/>
    <w:rsid w:val="00CC7843"/>
    <w:rsid w:val="00CD04B0"/>
    <w:rsid w:val="00CE5895"/>
    <w:rsid w:val="00D02010"/>
    <w:rsid w:val="00D2703C"/>
    <w:rsid w:val="00D45CA4"/>
    <w:rsid w:val="00D70A60"/>
    <w:rsid w:val="00D7135D"/>
    <w:rsid w:val="00DB2E52"/>
    <w:rsid w:val="00DC4532"/>
    <w:rsid w:val="00DD514B"/>
    <w:rsid w:val="00E14924"/>
    <w:rsid w:val="00E32620"/>
    <w:rsid w:val="00E406E5"/>
    <w:rsid w:val="00E57876"/>
    <w:rsid w:val="00E67655"/>
    <w:rsid w:val="00E850A8"/>
    <w:rsid w:val="00E93180"/>
    <w:rsid w:val="00EB553B"/>
    <w:rsid w:val="00EE57F1"/>
    <w:rsid w:val="00F11169"/>
    <w:rsid w:val="00F141E6"/>
    <w:rsid w:val="00FA0AC3"/>
    <w:rsid w:val="00FA2FA3"/>
    <w:rsid w:val="00FB2946"/>
    <w:rsid w:val="00FB4EE6"/>
    <w:rsid w:val="00FD2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154228"/>
  <w15:chartTrackingRefBased/>
  <w15:docId w15:val="{020579AF-8A78-4125-876A-A23B6F3E3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3D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3DA4"/>
  </w:style>
  <w:style w:type="paragraph" w:styleId="Footer">
    <w:name w:val="footer"/>
    <w:basedOn w:val="Normal"/>
    <w:link w:val="FooterChar"/>
    <w:uiPriority w:val="99"/>
    <w:unhideWhenUsed/>
    <w:rsid w:val="00BC3D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3DA4"/>
  </w:style>
  <w:style w:type="table" w:styleId="TableGrid">
    <w:name w:val="Table Grid"/>
    <w:basedOn w:val="TableNormal"/>
    <w:uiPriority w:val="39"/>
    <w:rsid w:val="00272D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72D7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F7DD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Ive\Razno%20-%20SOSS\Formulari\Zavrsni\zahtjevi\Zahtjevi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Zahtjevi.dotx</Template>
  <TotalTime>1</TotalTime>
  <Pages>2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Ive</dc:creator>
  <cp:keywords/>
  <dc:description/>
  <cp:lastModifiedBy>Bruno Bilandžić</cp:lastModifiedBy>
  <cp:revision>2</cp:revision>
  <cp:lastPrinted>2024-11-05T10:52:00Z</cp:lastPrinted>
  <dcterms:created xsi:type="dcterms:W3CDTF">2025-10-06T08:25:00Z</dcterms:created>
  <dcterms:modified xsi:type="dcterms:W3CDTF">2025-10-06T08:25:00Z</dcterms:modified>
</cp:coreProperties>
</file>